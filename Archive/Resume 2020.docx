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dt>
      <w:sdtPr>
        <w:rPr>
          <w:rFonts w:ascii="Times New Roman" w:hAnsi="Times New Roman" w:cs="Times New Roman"/>
          <w:b/>
          <w:smallCaps/>
          <w:color w:val="1F497D" w:themeColor="text2"/>
          <w:sz w:val="36"/>
          <w:szCs w:val="36"/>
        </w:rPr>
        <w:id w:val="2614126"/>
        <w:placeholder>
          <w:docPart w:val="E4B41F8AEF2046A6B21D24A7A2CF4D28"/>
        </w:placeholder>
      </w:sdtPr>
      <w:sdtEndPr>
        <w:rPr>
          <w:color w:val="000000" w:themeColor="text1"/>
          <w:sz w:val="28"/>
          <w:szCs w:val="28"/>
        </w:rPr>
      </w:sdtEndPr>
      <w:sdtContent>
        <w:p w14:paraId="0C95DE94" w14:textId="77777777" w:rsidR="006E42A2" w:rsidRPr="00E831E8" w:rsidRDefault="00813CE8" w:rsidP="000C3CD8">
          <w:pPr>
            <w:pStyle w:val="NoSpacing"/>
            <w:jc w:val="center"/>
            <w:rPr>
              <w:rFonts w:ascii="Times New Roman" w:hAnsi="Times New Roman" w:cs="Times New Roman"/>
              <w:b/>
              <w:smallCaps/>
              <w:color w:val="1F497D" w:themeColor="text2"/>
              <w:sz w:val="36"/>
              <w:szCs w:val="36"/>
            </w:rPr>
          </w:pPr>
          <w:r w:rsidRPr="00E831E8">
            <w:rPr>
              <w:rFonts w:ascii="Times New Roman" w:hAnsi="Times New Roman" w:cs="Times New Roman"/>
              <w:b/>
              <w:smallCaps/>
              <w:color w:val="1F497D" w:themeColor="text2"/>
              <w:sz w:val="36"/>
              <w:szCs w:val="36"/>
            </w:rPr>
            <w:t>Alex Meacham</w:t>
          </w:r>
        </w:p>
        <w:p w14:paraId="6A5597CE" w14:textId="76C39216" w:rsidR="001C29B3" w:rsidRPr="00E831E8" w:rsidRDefault="006E42A2" w:rsidP="000C3CD8">
          <w:pPr>
            <w:pStyle w:val="NoSpacing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</w:pPr>
          <w:r w:rsidRPr="00E831E8"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  <w:t>IT</w:t>
          </w:r>
          <w:r w:rsidRPr="00E831E8">
            <w:rPr>
              <w:rFonts w:ascii="Times New Roman" w:hAnsi="Times New Roman" w:cs="Times New Roman"/>
              <w:b/>
              <w:bCs/>
              <w:smallCaps/>
              <w:color w:val="000000" w:themeColor="text1"/>
              <w:sz w:val="28"/>
              <w:szCs w:val="28"/>
            </w:rPr>
            <w:t xml:space="preserve"> </w:t>
          </w:r>
          <w:r w:rsidR="00284780"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  <w:t>I</w:t>
          </w:r>
          <w:r w:rsidRPr="00E831E8"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  <w:t>nfrastructure</w:t>
          </w:r>
          <w:r w:rsidRPr="00E831E8">
            <w:rPr>
              <w:rFonts w:ascii="Times New Roman" w:hAnsi="Times New Roman" w:cs="Times New Roman"/>
              <w:b/>
              <w:bCs/>
              <w:smallCaps/>
              <w:color w:val="000000" w:themeColor="text1"/>
              <w:sz w:val="28"/>
              <w:szCs w:val="28"/>
            </w:rPr>
            <w:t xml:space="preserve"> </w:t>
          </w:r>
          <w:r w:rsidR="00284780"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  <w:t>G</w:t>
          </w:r>
          <w:r w:rsidRPr="00E831E8"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  <w:t>raduate</w:t>
          </w:r>
          <w:bookmarkStart w:id="0" w:name="_Hlk49346876"/>
        </w:p>
        <w:p w14:paraId="57247D63" w14:textId="77777777" w:rsidR="000C3CD8" w:rsidRPr="00E831E8" w:rsidRDefault="000C3CD8" w:rsidP="000C3CD8">
          <w:pPr>
            <w:pStyle w:val="NoSpacing"/>
            <w:jc w:val="center"/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</w:pPr>
        </w:p>
        <w:p w14:paraId="07A93C45" w14:textId="4C316E52" w:rsidR="000C3CD8" w:rsidRPr="00E831E8" w:rsidRDefault="00CA0F16" w:rsidP="000C3CD8">
          <w:pPr>
            <w:pStyle w:val="NoSpacing"/>
            <w:jc w:val="center"/>
            <w:rPr>
              <w:rFonts w:ascii="Times New Roman" w:hAnsi="Times New Roman" w:cs="Times New Roman"/>
              <w:color w:val="000000" w:themeColor="text1"/>
              <w:sz w:val="18"/>
              <w:szCs w:val="18"/>
            </w:rPr>
          </w:pPr>
          <w:sdt>
            <w:sdt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id w:val="1752158860"/>
              <w:placeholder>
                <w:docPart w:val="59231C3ECBDB4B6C9EDB3FA9C241C812"/>
              </w:placeholder>
            </w:sdtPr>
            <w:sdtEndPr/>
            <w:sdtContent>
              <w:r w:rsidR="000C3CD8" w:rsidRPr="00E831E8">
                <w:rPr>
                  <w:rFonts w:ascii="Times New Roman" w:hAnsi="Times New Roman" w:cs="Times New Roman"/>
                  <w:color w:val="000000" w:themeColor="text1"/>
                  <w:sz w:val="18"/>
                  <w:szCs w:val="18"/>
                </w:rPr>
                <w:t>2013 East Cherry Street, Apt. 101</w:t>
              </w:r>
            </w:sdtContent>
          </w:sdt>
          <w:r w:rsidR="000C3CD8" w:rsidRPr="00E831E8">
            <w:rPr>
              <w:rFonts w:ascii="Times New Roman" w:hAnsi="Times New Roman" w:cs="Times New Roman"/>
              <w:color w:val="000000" w:themeColor="text1"/>
              <w:sz w:val="18"/>
              <w:szCs w:val="18"/>
            </w:rPr>
            <w:t xml:space="preserve"> – </w:t>
          </w:r>
          <w:sdt>
            <w:sdt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id w:val="-1293512761"/>
              <w:placeholder>
                <w:docPart w:val="5A091DE4D7664596A1463EE1290DC926"/>
              </w:placeholder>
            </w:sdtPr>
            <w:sdtEndPr/>
            <w:sdtContent>
              <w:r w:rsidR="000C3CD8" w:rsidRPr="00E831E8">
                <w:rPr>
                  <w:rFonts w:ascii="Times New Roman" w:hAnsi="Times New Roman" w:cs="Times New Roman"/>
                  <w:color w:val="000000" w:themeColor="text1"/>
                  <w:sz w:val="18"/>
                  <w:szCs w:val="18"/>
                </w:rPr>
                <w:t>Springfield</w:t>
              </w:r>
            </w:sdtContent>
          </w:sdt>
          <w:r w:rsidR="000C3CD8" w:rsidRPr="00E831E8">
            <w:rPr>
              <w:rFonts w:ascii="Times New Roman" w:hAnsi="Times New Roman" w:cs="Times New Roman"/>
              <w:color w:val="000000" w:themeColor="text1"/>
              <w:sz w:val="18"/>
              <w:szCs w:val="18"/>
            </w:rPr>
            <w:t xml:space="preserve">, </w:t>
          </w:r>
          <w:sdt>
            <w:sdt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id w:val="371885307"/>
              <w:placeholder>
                <w:docPart w:val="8F85B2CCC40A4EEE9E32B3D197840563"/>
              </w:placeholder>
            </w:sdtPr>
            <w:sdtEndPr/>
            <w:sdtContent>
              <w:r w:rsidR="000C3CD8" w:rsidRPr="00E831E8">
                <w:rPr>
                  <w:rFonts w:ascii="Times New Roman" w:hAnsi="Times New Roman" w:cs="Times New Roman"/>
                  <w:color w:val="000000" w:themeColor="text1"/>
                  <w:sz w:val="18"/>
                  <w:szCs w:val="18"/>
                </w:rPr>
                <w:t>Missouri</w:t>
              </w:r>
            </w:sdtContent>
          </w:sdt>
          <w:r w:rsidR="000C3CD8" w:rsidRPr="00E831E8">
            <w:rPr>
              <w:rFonts w:ascii="Times New Roman" w:hAnsi="Times New Roman" w:cs="Times New Roman"/>
              <w:color w:val="000000" w:themeColor="text1"/>
              <w:sz w:val="18"/>
              <w:szCs w:val="18"/>
            </w:rPr>
            <w:t xml:space="preserve"> </w:t>
          </w:r>
          <w:sdt>
            <w:sdt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id w:val="-1126625"/>
              <w:placeholder>
                <w:docPart w:val="60075510D2F44FFCBC3F8295A9DC5477"/>
              </w:placeholder>
            </w:sdtPr>
            <w:sdtEndPr/>
            <w:sdtContent>
              <w:r w:rsidR="000C3CD8" w:rsidRPr="00E831E8">
                <w:rPr>
                  <w:rFonts w:ascii="Times New Roman" w:hAnsi="Times New Roman" w:cs="Times New Roman"/>
                  <w:color w:val="000000" w:themeColor="text1"/>
                  <w:sz w:val="18"/>
                  <w:szCs w:val="18"/>
                </w:rPr>
                <w:t>65802</w:t>
              </w:r>
            </w:sdtContent>
          </w:sdt>
          <w:r w:rsidR="000C3CD8" w:rsidRPr="00E831E8">
            <w:rPr>
              <w:rFonts w:ascii="Times New Roman" w:hAnsi="Times New Roman" w:cs="Times New Roman"/>
              <w:color w:val="000000" w:themeColor="text1"/>
              <w:sz w:val="18"/>
              <w:szCs w:val="18"/>
            </w:rPr>
            <w:t xml:space="preserve"> </w:t>
          </w:r>
        </w:p>
        <w:p w14:paraId="53A30828" w14:textId="1475823B" w:rsidR="000C3CD8" w:rsidRPr="00E831E8" w:rsidRDefault="00CA0F16" w:rsidP="006C17FD">
          <w:pPr>
            <w:pStyle w:val="NoSpacing"/>
            <w:jc w:val="center"/>
            <w:rPr>
              <w:rFonts w:ascii="Times New Roman" w:hAnsi="Times New Roman" w:cs="Times New Roman"/>
              <w:color w:val="000000" w:themeColor="text1"/>
              <w:sz w:val="18"/>
              <w:szCs w:val="18"/>
            </w:rPr>
          </w:pPr>
          <w:sdt>
            <w:sdt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id w:val="1153642604"/>
              <w:placeholder>
                <w:docPart w:val="52713D15D1C2476FBEAC4A4897A66C46"/>
              </w:placeholder>
            </w:sdtPr>
            <w:sdtEndPr/>
            <w:sdtContent>
              <w:r w:rsidR="006226C0">
                <w:rPr>
                  <w:rFonts w:ascii="Times New Roman" w:hAnsi="Times New Roman" w:cs="Times New Roman"/>
                  <w:color w:val="000000" w:themeColor="text1"/>
                  <w:sz w:val="18"/>
                  <w:szCs w:val="18"/>
                </w:rPr>
                <w:t>Alex_meacham@outlook.com</w:t>
              </w:r>
            </w:sdtContent>
          </w:sdt>
          <w:r w:rsidR="000C3CD8" w:rsidRPr="00E831E8">
            <w:rPr>
              <w:rFonts w:ascii="Times New Roman" w:hAnsi="Times New Roman" w:cs="Times New Roman"/>
              <w:color w:val="000000" w:themeColor="text1"/>
              <w:sz w:val="18"/>
              <w:szCs w:val="18"/>
            </w:rPr>
            <w:t xml:space="preserve"> – </w:t>
          </w:r>
          <w:sdt>
            <w:sdt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id w:val="-131180262"/>
              <w:placeholder>
                <w:docPart w:val="4044861B2AE846CFA88CA38A9A740EA5"/>
              </w:placeholder>
            </w:sdtPr>
            <w:sdtEndPr/>
            <w:sdtContent>
              <w:r w:rsidR="000C3CD8" w:rsidRPr="00E831E8">
                <w:rPr>
                  <w:rFonts w:ascii="Times New Roman" w:hAnsi="Times New Roman" w:cs="Times New Roman"/>
                  <w:color w:val="000000" w:themeColor="text1"/>
                  <w:sz w:val="18"/>
                  <w:szCs w:val="18"/>
                </w:rPr>
                <w:t>(417) 379-3189</w:t>
              </w:r>
            </w:sdtContent>
          </w:sdt>
        </w:p>
        <w:p w14:paraId="564DD723" w14:textId="636F4DCE" w:rsidR="00950BBF" w:rsidRPr="00E831E8" w:rsidRDefault="00CA0F16" w:rsidP="006E42A2">
          <w:pPr>
            <w:pStyle w:val="NoSpacing"/>
            <w:rPr>
              <w:rFonts w:ascii="Times New Roman" w:hAnsi="Times New Roman" w:cs="Times New Roman"/>
              <w:color w:val="7F7F7F" w:themeColor="text1" w:themeTint="80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  <w:shd w:val="clear" w:color="auto" w:fill="FFFFFF" w:themeFill="background1"/>
            </w:rPr>
            <w:pict w14:anchorId="615A6205">
              <v:rect id="_x0000_i1025" style="width:0;height:1.5pt" o:hralign="center" o:hrstd="t" o:hr="t" fillcolor="#a0a0a0" stroked="f"/>
            </w:pict>
          </w:r>
        </w:p>
        <w:p w14:paraId="2502DDD4" w14:textId="1415D094" w:rsidR="001C29B3" w:rsidRPr="00E831E8" w:rsidRDefault="001C29B3" w:rsidP="004705E0">
          <w:pPr>
            <w:pStyle w:val="NoSpacing"/>
            <w:ind w:left="720"/>
            <w:rPr>
              <w:rFonts w:ascii="Times New Roman" w:hAnsi="Times New Roman" w:cs="Times New Roman"/>
              <w:sz w:val="24"/>
              <w:szCs w:val="24"/>
            </w:rPr>
          </w:pPr>
          <w:r w:rsidRPr="00E831E8">
            <w:rPr>
              <w:rFonts w:ascii="Times New Roman" w:hAnsi="Times New Roman" w:cs="Times New Roman"/>
              <w:sz w:val="24"/>
              <w:szCs w:val="24"/>
            </w:rPr>
            <w:t xml:space="preserve">Passionate about IT work and eager to get into the field. I am inventive and </w:t>
          </w:r>
          <w:r w:rsidR="009005AD" w:rsidRPr="00E831E8">
            <w:rPr>
              <w:rFonts w:ascii="Times New Roman" w:hAnsi="Times New Roman" w:cs="Times New Roman"/>
              <w:sz w:val="24"/>
              <w:szCs w:val="24"/>
            </w:rPr>
            <w:t>persistent</w:t>
          </w:r>
          <w:r w:rsidRPr="00E831E8">
            <w:rPr>
              <w:rFonts w:ascii="Times New Roman" w:hAnsi="Times New Roman" w:cs="Times New Roman"/>
              <w:sz w:val="24"/>
              <w:szCs w:val="24"/>
            </w:rPr>
            <w:t xml:space="preserve"> and willing to take on </w:t>
          </w:r>
          <w:r w:rsidR="0098464E">
            <w:rPr>
              <w:rFonts w:ascii="Times New Roman" w:hAnsi="Times New Roman" w:cs="Times New Roman"/>
              <w:sz w:val="24"/>
              <w:szCs w:val="24"/>
            </w:rPr>
            <w:t>all</w:t>
          </w:r>
          <w:r w:rsidRPr="00E831E8">
            <w:rPr>
              <w:rFonts w:ascii="Times New Roman" w:hAnsi="Times New Roman" w:cs="Times New Roman"/>
              <w:sz w:val="24"/>
              <w:szCs w:val="24"/>
            </w:rPr>
            <w:t xml:space="preserve"> challenge</w:t>
          </w:r>
          <w:r w:rsidR="0098464E">
            <w:rPr>
              <w:rFonts w:ascii="Times New Roman" w:hAnsi="Times New Roman" w:cs="Times New Roman"/>
              <w:sz w:val="24"/>
              <w:szCs w:val="24"/>
            </w:rPr>
            <w:t>s</w:t>
          </w:r>
          <w:r w:rsidRPr="00E831E8">
            <w:rPr>
              <w:rFonts w:ascii="Times New Roman" w:hAnsi="Times New Roman" w:cs="Times New Roman"/>
              <w:sz w:val="24"/>
              <w:szCs w:val="24"/>
            </w:rPr>
            <w:t xml:space="preserve"> that come my way.</w:t>
          </w:r>
        </w:p>
        <w:p w14:paraId="537790D8" w14:textId="2FCE6B16" w:rsidR="001C29B3" w:rsidRPr="00E831E8" w:rsidRDefault="00CA0F16" w:rsidP="00950BBF">
          <w:pPr>
            <w:pStyle w:val="NoSpacing"/>
            <w:rPr>
              <w:rFonts w:ascii="Times New Roman" w:hAnsi="Times New Roman" w:cs="Times New Roman"/>
              <w:sz w:val="24"/>
              <w:szCs w:val="24"/>
              <w:u w:val="double"/>
            </w:rPr>
          </w:pPr>
          <w:r>
            <w:rPr>
              <w:rFonts w:ascii="Times New Roman" w:hAnsi="Times New Roman" w:cs="Times New Roman"/>
              <w:sz w:val="24"/>
              <w:szCs w:val="24"/>
              <w:shd w:val="clear" w:color="auto" w:fill="000000" w:themeFill="text1"/>
            </w:rPr>
            <w:pict w14:anchorId="32FD7F78">
              <v:rect id="_x0000_i1026" style="width:462.85pt;height:.05pt" o:hrpct="989" o:hralign="center" o:hrstd="t" o:hr="t" fillcolor="#a0a0a0" stroked="f"/>
            </w:pict>
          </w:r>
        </w:p>
        <w:p w14:paraId="7DA91C79" w14:textId="6379D1EE" w:rsidR="00576776" w:rsidRPr="00E831E8" w:rsidRDefault="00CA0F16" w:rsidP="00950BBF">
          <w:pPr>
            <w:pStyle w:val="NoSpacing"/>
            <w:rPr>
              <w:rFonts w:ascii="Times New Roman" w:hAnsi="Times New Roman" w:cs="Times New Roman"/>
              <w:color w:val="7F7F7F" w:themeColor="text1" w:themeTint="80"/>
              <w:sz w:val="24"/>
              <w:szCs w:val="24"/>
            </w:rPr>
          </w:pPr>
        </w:p>
      </w:sdtContent>
    </w:sdt>
    <w:bookmarkEnd w:id="0" w:displacedByCustomXml="prev"/>
    <w:p w14:paraId="5B87B660" w14:textId="654045AB" w:rsidR="003C018A" w:rsidRPr="00E831E8" w:rsidRDefault="00E87CED" w:rsidP="00E831E8">
      <w:pPr>
        <w:pStyle w:val="NoSpacing"/>
        <w:spacing w:line="360" w:lineRule="auto"/>
        <w:rPr>
          <w:rFonts w:ascii="Times New Roman" w:hAnsi="Times New Roman" w:cs="Times New Roman"/>
          <w:b/>
          <w:color w:val="1F497D" w:themeColor="text2"/>
          <w:spacing w:val="20"/>
          <w:sz w:val="24"/>
          <w:szCs w:val="24"/>
          <w:u w:val="single" w:color="000000"/>
        </w:rPr>
      </w:pPr>
      <w:r w:rsidRPr="00E831E8">
        <w:rPr>
          <w:rFonts w:ascii="Times New Roman" w:hAnsi="Times New Roman" w:cs="Times New Roman"/>
          <w:b/>
          <w:color w:val="1F497D" w:themeColor="text2"/>
          <w:spacing w:val="20"/>
          <w:sz w:val="24"/>
          <w:szCs w:val="24"/>
          <w:u w:val="single" w:color="000000"/>
        </w:rPr>
        <w:t>RELEVANT COURSEWORK</w:t>
      </w:r>
      <w:r w:rsidR="00E916D2" w:rsidRPr="00E831E8">
        <w:rPr>
          <w:rFonts w:ascii="Times New Roman" w:hAnsi="Times New Roman" w:cs="Times New Roman"/>
          <w:b/>
          <w:color w:val="1F497D" w:themeColor="text2"/>
          <w:spacing w:val="20"/>
          <w:sz w:val="24"/>
          <w:szCs w:val="24"/>
          <w:u w:val="single" w:color="000000"/>
        </w:rPr>
        <w:tab/>
      </w:r>
      <w:r w:rsidR="00E916D2" w:rsidRPr="00E831E8">
        <w:rPr>
          <w:rFonts w:ascii="Times New Roman" w:hAnsi="Times New Roman" w:cs="Times New Roman"/>
          <w:b/>
          <w:color w:val="1F497D" w:themeColor="text2"/>
          <w:spacing w:val="20"/>
          <w:sz w:val="24"/>
          <w:szCs w:val="24"/>
          <w:u w:val="single" w:color="000000"/>
        </w:rPr>
        <w:tab/>
      </w:r>
      <w:r w:rsidR="00E916D2" w:rsidRPr="00E831E8">
        <w:rPr>
          <w:rFonts w:ascii="Times New Roman" w:hAnsi="Times New Roman" w:cs="Times New Roman"/>
          <w:b/>
          <w:color w:val="1F497D" w:themeColor="text2"/>
          <w:spacing w:val="20"/>
          <w:sz w:val="24"/>
          <w:szCs w:val="24"/>
          <w:u w:val="single" w:color="000000"/>
        </w:rPr>
        <w:tab/>
      </w:r>
      <w:r w:rsidR="00E916D2" w:rsidRPr="00E831E8">
        <w:rPr>
          <w:rFonts w:ascii="Times New Roman" w:hAnsi="Times New Roman" w:cs="Times New Roman"/>
          <w:b/>
          <w:color w:val="1F497D" w:themeColor="text2"/>
          <w:spacing w:val="20"/>
          <w:sz w:val="24"/>
          <w:szCs w:val="24"/>
          <w:u w:val="single" w:color="000000"/>
        </w:rPr>
        <w:tab/>
      </w:r>
      <w:r w:rsidR="00E916D2" w:rsidRPr="00E831E8">
        <w:rPr>
          <w:rFonts w:ascii="Times New Roman" w:hAnsi="Times New Roman" w:cs="Times New Roman"/>
          <w:b/>
          <w:color w:val="1F497D" w:themeColor="text2"/>
          <w:spacing w:val="20"/>
          <w:sz w:val="24"/>
          <w:szCs w:val="24"/>
          <w:u w:val="single" w:color="000000"/>
        </w:rPr>
        <w:tab/>
      </w:r>
      <w:r w:rsidR="00E916D2" w:rsidRPr="00E831E8">
        <w:rPr>
          <w:rFonts w:ascii="Times New Roman" w:hAnsi="Times New Roman" w:cs="Times New Roman"/>
          <w:b/>
          <w:color w:val="1F497D" w:themeColor="text2"/>
          <w:spacing w:val="20"/>
          <w:sz w:val="24"/>
          <w:szCs w:val="24"/>
          <w:u w:val="single" w:color="000000"/>
        </w:rPr>
        <w:tab/>
      </w:r>
      <w:r w:rsidR="00E916D2" w:rsidRPr="00E831E8">
        <w:rPr>
          <w:rFonts w:ascii="Times New Roman" w:hAnsi="Times New Roman" w:cs="Times New Roman"/>
          <w:b/>
          <w:color w:val="1F497D" w:themeColor="text2"/>
          <w:spacing w:val="20"/>
          <w:sz w:val="24"/>
          <w:szCs w:val="24"/>
          <w:u w:val="single" w:color="000000"/>
        </w:rPr>
        <w:tab/>
      </w:r>
      <w:r w:rsidR="00E916D2" w:rsidRPr="00E831E8">
        <w:rPr>
          <w:rFonts w:ascii="Times New Roman" w:hAnsi="Times New Roman" w:cs="Times New Roman"/>
          <w:b/>
          <w:color w:val="1F497D" w:themeColor="text2"/>
          <w:spacing w:val="20"/>
          <w:sz w:val="24"/>
          <w:szCs w:val="24"/>
          <w:u w:val="single" w:color="000000"/>
        </w:rPr>
        <w:tab/>
      </w:r>
      <w:r w:rsidR="00E831E8" w:rsidRPr="00E831E8">
        <w:rPr>
          <w:rFonts w:ascii="Times New Roman" w:hAnsi="Times New Roman" w:cs="Times New Roman"/>
          <w:b/>
          <w:color w:val="1F497D" w:themeColor="text2"/>
          <w:spacing w:val="20"/>
          <w:sz w:val="24"/>
          <w:szCs w:val="24"/>
          <w:u w:val="single" w:color="000000"/>
        </w:rPr>
        <w:tab/>
      </w:r>
    </w:p>
    <w:p w14:paraId="49AF14DC" w14:textId="26AA5797" w:rsidR="00E87CED" w:rsidRPr="00E831E8" w:rsidRDefault="00892AF4" w:rsidP="00E87CED">
      <w:pPr>
        <w:pStyle w:val="NoSpacing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831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Fundamentals of </w:t>
      </w:r>
      <w:r w:rsidR="00F6683E" w:rsidRPr="00E831E8">
        <w:rPr>
          <w:rFonts w:ascii="Times New Roman" w:hAnsi="Times New Roman" w:cs="Times New Roman"/>
          <w:color w:val="000000" w:themeColor="text1"/>
          <w:sz w:val="24"/>
          <w:szCs w:val="24"/>
        </w:rPr>
        <w:t>Cybersecurity</w:t>
      </w:r>
    </w:p>
    <w:p w14:paraId="5CC01E14" w14:textId="7811987C" w:rsidR="00E87CED" w:rsidRPr="00E831E8" w:rsidRDefault="00F6683E" w:rsidP="00E87CED">
      <w:pPr>
        <w:pStyle w:val="NoSpacing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831E8">
        <w:rPr>
          <w:rFonts w:ascii="Times New Roman" w:hAnsi="Times New Roman" w:cs="Times New Roman"/>
          <w:color w:val="000000" w:themeColor="text1"/>
          <w:sz w:val="24"/>
          <w:szCs w:val="24"/>
        </w:rPr>
        <w:t>Cloud Computing</w:t>
      </w:r>
    </w:p>
    <w:p w14:paraId="7C5BB118" w14:textId="55A0DDD9" w:rsidR="00E87CED" w:rsidRDefault="00892AF4" w:rsidP="00576776">
      <w:pPr>
        <w:pStyle w:val="NoSpacing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831E8">
        <w:rPr>
          <w:rFonts w:ascii="Times New Roman" w:hAnsi="Times New Roman" w:cs="Times New Roman"/>
          <w:color w:val="000000" w:themeColor="text1"/>
          <w:sz w:val="24"/>
          <w:szCs w:val="24"/>
        </w:rPr>
        <w:t>Networking</w:t>
      </w:r>
    </w:p>
    <w:p w14:paraId="176BA7C0" w14:textId="56DAF2B8" w:rsidR="002B1EE4" w:rsidRPr="00E831E8" w:rsidRDefault="009762B9" w:rsidP="00576776">
      <w:pPr>
        <w:pStyle w:val="NoSpacing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Programming language: </w:t>
      </w:r>
      <w:r w:rsidR="002B1EE4">
        <w:rPr>
          <w:rFonts w:ascii="Times New Roman" w:hAnsi="Times New Roman" w:cs="Times New Roman"/>
          <w:color w:val="000000" w:themeColor="text1"/>
          <w:sz w:val="24"/>
          <w:szCs w:val="24"/>
        </w:rPr>
        <w:t>Java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, HTML, SQL</w:t>
      </w:r>
    </w:p>
    <w:p w14:paraId="15A4E6F1" w14:textId="77777777" w:rsidR="00576776" w:rsidRPr="00E831E8" w:rsidRDefault="00576776" w:rsidP="00576776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23C55CF" w14:textId="6DEA8499" w:rsidR="00576776" w:rsidRPr="00E831E8" w:rsidRDefault="00576776" w:rsidP="00E831E8">
      <w:pPr>
        <w:pStyle w:val="NoSpacing"/>
        <w:spacing w:line="360" w:lineRule="auto"/>
        <w:rPr>
          <w:rFonts w:ascii="Times New Roman" w:hAnsi="Times New Roman" w:cs="Times New Roman"/>
          <w:b/>
          <w:color w:val="1F497D" w:themeColor="text2"/>
          <w:sz w:val="24"/>
          <w:szCs w:val="24"/>
          <w:u w:val="single" w:color="000000"/>
        </w:rPr>
      </w:pPr>
      <w:r w:rsidRPr="00E831E8">
        <w:rPr>
          <w:rFonts w:ascii="Times New Roman" w:hAnsi="Times New Roman" w:cs="Times New Roman"/>
          <w:b/>
          <w:color w:val="1F497D" w:themeColor="text2"/>
          <w:sz w:val="24"/>
          <w:szCs w:val="24"/>
          <w:u w:val="single" w:color="000000"/>
        </w:rPr>
        <w:t xml:space="preserve">WORK </w:t>
      </w:r>
      <w:r w:rsidRPr="00E831E8">
        <w:rPr>
          <w:rFonts w:ascii="Times New Roman" w:hAnsi="Times New Roman" w:cs="Times New Roman"/>
          <w:b/>
          <w:color w:val="1F497D" w:themeColor="text2"/>
          <w:spacing w:val="20"/>
          <w:sz w:val="24"/>
          <w:szCs w:val="24"/>
          <w:u w:val="single" w:color="000000"/>
        </w:rPr>
        <w:t>EXPERIENCE</w:t>
      </w:r>
      <w:r w:rsidR="00E916D2" w:rsidRPr="00E831E8">
        <w:rPr>
          <w:rFonts w:ascii="Times New Roman" w:hAnsi="Times New Roman" w:cs="Times New Roman"/>
          <w:b/>
          <w:color w:val="1F497D" w:themeColor="text2"/>
          <w:sz w:val="24"/>
          <w:szCs w:val="24"/>
          <w:u w:val="single" w:color="000000"/>
        </w:rPr>
        <w:tab/>
      </w:r>
      <w:r w:rsidR="00E916D2" w:rsidRPr="00E831E8">
        <w:rPr>
          <w:rFonts w:ascii="Times New Roman" w:hAnsi="Times New Roman" w:cs="Times New Roman"/>
          <w:b/>
          <w:color w:val="1F497D" w:themeColor="text2"/>
          <w:sz w:val="24"/>
          <w:szCs w:val="24"/>
          <w:u w:val="single" w:color="000000"/>
        </w:rPr>
        <w:tab/>
      </w:r>
      <w:r w:rsidR="00E916D2" w:rsidRPr="00E831E8">
        <w:rPr>
          <w:rFonts w:ascii="Times New Roman" w:hAnsi="Times New Roman" w:cs="Times New Roman"/>
          <w:b/>
          <w:color w:val="1F497D" w:themeColor="text2"/>
          <w:sz w:val="24"/>
          <w:szCs w:val="24"/>
          <w:u w:val="single" w:color="000000"/>
        </w:rPr>
        <w:tab/>
      </w:r>
      <w:r w:rsidR="00E916D2" w:rsidRPr="00E831E8">
        <w:rPr>
          <w:rFonts w:ascii="Times New Roman" w:hAnsi="Times New Roman" w:cs="Times New Roman"/>
          <w:b/>
          <w:color w:val="1F497D" w:themeColor="text2"/>
          <w:sz w:val="24"/>
          <w:szCs w:val="24"/>
          <w:u w:val="single" w:color="000000"/>
        </w:rPr>
        <w:tab/>
      </w:r>
      <w:r w:rsidR="00E916D2" w:rsidRPr="00E831E8">
        <w:rPr>
          <w:rFonts w:ascii="Times New Roman" w:hAnsi="Times New Roman" w:cs="Times New Roman"/>
          <w:b/>
          <w:color w:val="1F497D" w:themeColor="text2"/>
          <w:sz w:val="24"/>
          <w:szCs w:val="24"/>
          <w:u w:val="single" w:color="000000"/>
        </w:rPr>
        <w:tab/>
      </w:r>
      <w:r w:rsidR="00E916D2" w:rsidRPr="00E831E8">
        <w:rPr>
          <w:rFonts w:ascii="Times New Roman" w:hAnsi="Times New Roman" w:cs="Times New Roman"/>
          <w:b/>
          <w:color w:val="1F497D" w:themeColor="text2"/>
          <w:sz w:val="24"/>
          <w:szCs w:val="24"/>
          <w:u w:val="single" w:color="000000"/>
        </w:rPr>
        <w:tab/>
      </w:r>
      <w:r w:rsidR="00E916D2" w:rsidRPr="00E831E8">
        <w:rPr>
          <w:rFonts w:ascii="Times New Roman" w:hAnsi="Times New Roman" w:cs="Times New Roman"/>
          <w:b/>
          <w:color w:val="1F497D" w:themeColor="text2"/>
          <w:sz w:val="24"/>
          <w:szCs w:val="24"/>
          <w:u w:val="single" w:color="000000"/>
        </w:rPr>
        <w:tab/>
      </w:r>
      <w:r w:rsidR="00E916D2" w:rsidRPr="00E831E8">
        <w:rPr>
          <w:rFonts w:ascii="Times New Roman" w:hAnsi="Times New Roman" w:cs="Times New Roman"/>
          <w:b/>
          <w:color w:val="1F497D" w:themeColor="text2"/>
          <w:sz w:val="24"/>
          <w:szCs w:val="24"/>
          <w:u w:val="single" w:color="000000"/>
        </w:rPr>
        <w:tab/>
      </w:r>
      <w:r w:rsidR="00E916D2" w:rsidRPr="00E831E8">
        <w:rPr>
          <w:rFonts w:ascii="Times New Roman" w:hAnsi="Times New Roman" w:cs="Times New Roman"/>
          <w:b/>
          <w:color w:val="1F497D" w:themeColor="text2"/>
          <w:sz w:val="24"/>
          <w:szCs w:val="24"/>
          <w:u w:val="single" w:color="000000"/>
        </w:rPr>
        <w:tab/>
      </w:r>
      <w:r w:rsidR="00E831E8">
        <w:rPr>
          <w:rFonts w:ascii="Times New Roman" w:hAnsi="Times New Roman" w:cs="Times New Roman"/>
          <w:b/>
          <w:color w:val="1F497D" w:themeColor="text2"/>
          <w:sz w:val="24"/>
          <w:szCs w:val="24"/>
          <w:u w:val="single" w:color="000000"/>
        </w:rPr>
        <w:tab/>
      </w:r>
    </w:p>
    <w:tbl>
      <w:tblPr>
        <w:tblStyle w:val="TableGrid"/>
        <w:tblW w:w="94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29"/>
        <w:gridCol w:w="4716"/>
      </w:tblGrid>
      <w:tr w:rsidR="00D32D93" w:rsidRPr="00E831E8" w14:paraId="4CB5E5AB" w14:textId="77777777" w:rsidTr="00811709">
        <w:trPr>
          <w:trHeight w:val="359"/>
        </w:trPr>
        <w:sdt>
          <w:sdtPr>
            <w:rPr>
              <w:rFonts w:ascii="Times New Roman" w:hAnsi="Times New Roman" w:cs="Times New Roman"/>
              <w:b/>
              <w:color w:val="000000" w:themeColor="text1"/>
              <w:sz w:val="24"/>
              <w:szCs w:val="24"/>
            </w:rPr>
            <w:id w:val="4688714"/>
            <w:placeholder>
              <w:docPart w:val="6361E1DD113343498E36C292D8A19C2C"/>
            </w:placeholder>
          </w:sdtPr>
          <w:sdtEndPr/>
          <w:sdtContent>
            <w:tc>
              <w:tcPr>
                <w:tcW w:w="4729" w:type="dxa"/>
              </w:tcPr>
              <w:p w14:paraId="0FB4D120" w14:textId="0718DC46" w:rsidR="00D32D93" w:rsidRPr="00E831E8" w:rsidRDefault="009005AD" w:rsidP="00D32D93">
                <w:pPr>
                  <w:pStyle w:val="NoSpacing"/>
                  <w:rPr>
                    <w:rFonts w:ascii="Times New Roman" w:hAnsi="Times New Roman" w:cs="Times New Roman"/>
                    <w:b/>
                    <w:color w:val="000000" w:themeColor="text1"/>
                    <w:sz w:val="24"/>
                    <w:szCs w:val="24"/>
                  </w:rPr>
                </w:pPr>
                <w:r w:rsidRPr="00E831E8">
                  <w:rPr>
                    <w:rFonts w:ascii="Times New Roman" w:hAnsi="Times New Roman" w:cs="Times New Roman"/>
                    <w:b/>
                    <w:color w:val="000000" w:themeColor="text1"/>
                    <w:sz w:val="24"/>
                    <w:szCs w:val="24"/>
                  </w:rPr>
                  <w:t>The Home Depot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  <w:id w:val="4688716"/>
            <w:placeholder>
              <w:docPart w:val="8DAAAEB3AD544C23AE2A82E2AC817795"/>
            </w:placeholder>
          </w:sdtPr>
          <w:sdtEndPr/>
          <w:sdtContent>
            <w:tc>
              <w:tcPr>
                <w:tcW w:w="4716" w:type="dxa"/>
              </w:tcPr>
              <w:p w14:paraId="26C773E5" w14:textId="1ABDDD4E" w:rsidR="00D32D93" w:rsidRPr="00E831E8" w:rsidRDefault="00D6458C" w:rsidP="00D32D93">
                <w:pPr>
                  <w:pStyle w:val="NoSpacing"/>
                  <w:jc w:val="right"/>
                  <w:rPr>
                    <w:rFonts w:ascii="Times New Roman" w:hAnsi="Times New Roman" w:cs="Times New Roman"/>
                    <w:b/>
                    <w:bCs/>
                    <w:color w:val="000000" w:themeColor="text1"/>
                    <w:sz w:val="24"/>
                    <w:szCs w:val="24"/>
                  </w:rPr>
                </w:pPr>
                <w:r w:rsidRPr="00E831E8">
                  <w:rPr>
                    <w:rFonts w:ascii="Times New Roman" w:hAnsi="Times New Roman" w:cs="Times New Roman"/>
                    <w:b/>
                    <w:bCs/>
                    <w:color w:val="000000" w:themeColor="text1"/>
                    <w:sz w:val="24"/>
                    <w:szCs w:val="24"/>
                  </w:rPr>
                  <w:t>May 2016 - Current</w:t>
                </w:r>
              </w:p>
            </w:tc>
          </w:sdtContent>
        </w:sdt>
      </w:tr>
      <w:tr w:rsidR="009005AD" w:rsidRPr="00E831E8" w14:paraId="3739844D" w14:textId="77777777" w:rsidTr="00811709">
        <w:trPr>
          <w:trHeight w:val="136"/>
        </w:trPr>
        <w:sdt>
          <w:sdtPr>
            <w:rPr>
              <w:rFonts w:ascii="Times New Roman" w:hAnsi="Times New Roman" w:cs="Times New Roman"/>
              <w:bCs/>
              <w:color w:val="000000" w:themeColor="text1"/>
              <w:sz w:val="24"/>
              <w:szCs w:val="24"/>
            </w:rPr>
            <w:id w:val="275755974"/>
            <w:placeholder>
              <w:docPart w:val="1ABDAED5E7834BC0B10FB4B73F24D3C1"/>
            </w:placeholder>
          </w:sdtPr>
          <w:sdtEndPr/>
          <w:sdtContent>
            <w:tc>
              <w:tcPr>
                <w:tcW w:w="4729" w:type="dxa"/>
              </w:tcPr>
              <w:p w14:paraId="7938A3EA" w14:textId="0FD52153" w:rsidR="009005AD" w:rsidRPr="00E831E8" w:rsidRDefault="009005AD" w:rsidP="00811709">
                <w:pPr>
                  <w:pStyle w:val="NoSpacing"/>
                  <w:rPr>
                    <w:rFonts w:ascii="Times New Roman" w:hAnsi="Times New Roman" w:cs="Times New Roman"/>
                    <w:bCs/>
                    <w:i/>
                    <w:color w:val="000000" w:themeColor="text1"/>
                    <w:sz w:val="24"/>
                    <w:szCs w:val="24"/>
                  </w:rPr>
                </w:pPr>
                <w:r w:rsidRPr="00E831E8"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</w:rPr>
                  <w:t>Lumber and Building Materials Associate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id w:val="4688720"/>
            <w:placeholder>
              <w:docPart w:val="B577C7370BA84A799CEC2AF5596B19F6"/>
            </w:placeholder>
          </w:sdtPr>
          <w:sdtEndPr/>
          <w:sdtContent>
            <w:tc>
              <w:tcPr>
                <w:tcW w:w="4716" w:type="dxa"/>
              </w:tcPr>
              <w:p w14:paraId="44A3C9A2" w14:textId="77777777" w:rsidR="00E916D2" w:rsidRPr="00E831E8" w:rsidRDefault="009005AD" w:rsidP="009005AD">
                <w:pPr>
                  <w:pStyle w:val="NoSpacing"/>
                  <w:jc w:val="right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</w:rPr>
                </w:pPr>
                <w:r w:rsidRPr="00E831E8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</w:rPr>
                  <w:t>Springfield, Missouri</w:t>
                </w:r>
              </w:p>
              <w:p w14:paraId="0CF53D33" w14:textId="37E76F40" w:rsidR="009005AD" w:rsidRPr="00E831E8" w:rsidRDefault="009005AD" w:rsidP="009005AD">
                <w:pPr>
                  <w:pStyle w:val="NoSpacing"/>
                  <w:jc w:val="right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</w:rPr>
                </w:pPr>
              </w:p>
            </w:tc>
          </w:sdtContent>
        </w:sdt>
      </w:tr>
    </w:tbl>
    <w:sdt>
      <w:sdtPr>
        <w:rPr>
          <w:rFonts w:ascii="Times New Roman" w:hAnsi="Times New Roman" w:cs="Times New Roman"/>
          <w:color w:val="000000" w:themeColor="text1"/>
          <w:sz w:val="24"/>
          <w:szCs w:val="24"/>
        </w:rPr>
        <w:id w:val="2614168"/>
        <w:placeholder>
          <w:docPart w:val="D2AC2ED07FF64C0594B5A087E00C0708"/>
        </w:placeholder>
      </w:sdtPr>
      <w:sdtEndPr/>
      <w:sdtContent>
        <w:sdt>
          <w:sdtPr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id w:val="-1781951047"/>
            <w:placeholder>
              <w:docPart w:val="2879DBA4A54F4C3593DBF66A183EA196"/>
            </w:placeholder>
          </w:sdtPr>
          <w:sdtEndPr/>
          <w:sdtContent>
            <w:p w14:paraId="5A1ECBEC" w14:textId="026A81B6" w:rsidR="00892AF4" w:rsidRPr="00E831E8" w:rsidRDefault="005F3F64" w:rsidP="00E831E8">
              <w:pPr>
                <w:pStyle w:val="NoSpacing"/>
                <w:numPr>
                  <w:ilvl w:val="0"/>
                  <w:numId w:val="5"/>
                </w:numPr>
                <w:rPr>
                  <w:rFonts w:ascii="Times New Roman" w:hAnsi="Times New Roman" w:cs="Times New Roman"/>
                  <w:color w:val="000000" w:themeColor="text1"/>
                  <w:sz w:val="24"/>
                  <w:szCs w:val="24"/>
                </w:rPr>
              </w:pPr>
              <w:r w:rsidRPr="00E831E8">
                <w:rPr>
                  <w:rFonts w:ascii="Times New Roman" w:hAnsi="Times New Roman" w:cs="Times New Roman"/>
                  <w:color w:val="000000" w:themeColor="text1"/>
                  <w:sz w:val="24"/>
                  <w:szCs w:val="24"/>
                </w:rPr>
                <w:t>I have been a</w:t>
              </w:r>
              <w:r w:rsidR="00892AF4" w:rsidRPr="00E831E8">
                <w:rPr>
                  <w:rFonts w:ascii="Times New Roman" w:hAnsi="Times New Roman" w:cs="Times New Roman"/>
                  <w:color w:val="000000" w:themeColor="text1"/>
                  <w:sz w:val="24"/>
                  <w:szCs w:val="24"/>
                </w:rPr>
                <w:t xml:space="preserve">warded sixteen awards </w:t>
              </w:r>
              <w:r w:rsidR="00151728" w:rsidRPr="00E831E8">
                <w:rPr>
                  <w:rFonts w:ascii="Times New Roman" w:hAnsi="Times New Roman" w:cs="Times New Roman"/>
                  <w:color w:val="000000" w:themeColor="text1"/>
                  <w:sz w:val="24"/>
                  <w:szCs w:val="24"/>
                </w:rPr>
                <w:t>that include</w:t>
              </w:r>
              <w:r w:rsidRPr="00E831E8">
                <w:rPr>
                  <w:rFonts w:ascii="Times New Roman" w:hAnsi="Times New Roman" w:cs="Times New Roman"/>
                  <w:color w:val="000000" w:themeColor="text1"/>
                  <w:sz w:val="24"/>
                  <w:szCs w:val="24"/>
                </w:rPr>
                <w:t xml:space="preserve"> outstanding</w:t>
              </w:r>
              <w:r w:rsidR="00151728" w:rsidRPr="00E831E8">
                <w:rPr>
                  <w:rFonts w:ascii="Times New Roman" w:hAnsi="Times New Roman" w:cs="Times New Roman"/>
                  <w:color w:val="000000" w:themeColor="text1"/>
                  <w:sz w:val="24"/>
                  <w:szCs w:val="24"/>
                </w:rPr>
                <w:t xml:space="preserve"> customer service</w:t>
              </w:r>
              <w:r w:rsidRPr="00E831E8">
                <w:rPr>
                  <w:rFonts w:ascii="Times New Roman" w:hAnsi="Times New Roman" w:cs="Times New Roman"/>
                  <w:color w:val="000000" w:themeColor="text1"/>
                  <w:sz w:val="24"/>
                  <w:szCs w:val="24"/>
                </w:rPr>
                <w:t xml:space="preserve">, building strong relationships with fellow associates and customers, and taking strong leadership. </w:t>
              </w:r>
            </w:p>
            <w:p w14:paraId="4AFEDBC3" w14:textId="77777777" w:rsidR="00523DD3" w:rsidRPr="00E831E8" w:rsidRDefault="00523DD3" w:rsidP="00523DD3">
              <w:pPr>
                <w:pStyle w:val="NoSpacing"/>
                <w:ind w:left="720"/>
                <w:rPr>
                  <w:rFonts w:ascii="Times New Roman" w:hAnsi="Times New Roman" w:cs="Times New Roman"/>
                  <w:color w:val="000000" w:themeColor="text1"/>
                  <w:sz w:val="24"/>
                  <w:szCs w:val="24"/>
                </w:rPr>
              </w:pPr>
            </w:p>
            <w:p w14:paraId="4C89D917" w14:textId="7AF656A2" w:rsidR="00523DD3" w:rsidRPr="00E831E8" w:rsidRDefault="005F3F64" w:rsidP="00D6458C">
              <w:pPr>
                <w:pStyle w:val="NoSpacing"/>
                <w:numPr>
                  <w:ilvl w:val="0"/>
                  <w:numId w:val="2"/>
                </w:numPr>
                <w:rPr>
                  <w:rFonts w:ascii="Times New Roman" w:hAnsi="Times New Roman" w:cs="Times New Roman"/>
                  <w:color w:val="000000" w:themeColor="text1"/>
                  <w:sz w:val="24"/>
                  <w:szCs w:val="24"/>
                </w:rPr>
              </w:pPr>
              <w:r w:rsidRPr="00E831E8">
                <w:rPr>
                  <w:rFonts w:ascii="Times New Roman" w:hAnsi="Times New Roman" w:cs="Times New Roman"/>
                  <w:color w:val="000000" w:themeColor="text1"/>
                  <w:sz w:val="24"/>
                  <w:szCs w:val="24"/>
                </w:rPr>
                <w:t xml:space="preserve">The district manager personally awarded me for doing superior work in creating </w:t>
              </w:r>
              <w:r w:rsidR="00A80D8F">
                <w:rPr>
                  <w:rFonts w:ascii="Times New Roman" w:hAnsi="Times New Roman" w:cs="Times New Roman"/>
                  <w:color w:val="000000" w:themeColor="text1"/>
                  <w:sz w:val="24"/>
                  <w:szCs w:val="24"/>
                </w:rPr>
                <w:t xml:space="preserve">more </w:t>
              </w:r>
              <w:r w:rsidRPr="00E831E8">
                <w:rPr>
                  <w:rFonts w:ascii="Times New Roman" w:hAnsi="Times New Roman" w:cs="Times New Roman"/>
                  <w:color w:val="000000" w:themeColor="text1"/>
                  <w:sz w:val="24"/>
                  <w:szCs w:val="24"/>
                </w:rPr>
                <w:t xml:space="preserve">shareholder value. </w:t>
              </w:r>
            </w:p>
            <w:p w14:paraId="0F6C5AD2" w14:textId="4B24597C" w:rsidR="00D6458C" w:rsidRPr="00E831E8" w:rsidRDefault="00CA0F16" w:rsidP="00523DD3">
              <w:pPr>
                <w:pStyle w:val="NoSpacing"/>
                <w:ind w:left="720"/>
                <w:rPr>
                  <w:rFonts w:ascii="Times New Roman" w:hAnsi="Times New Roman" w:cs="Times New Roman"/>
                  <w:color w:val="000000" w:themeColor="text1"/>
                  <w:sz w:val="24"/>
                  <w:szCs w:val="24"/>
                </w:rPr>
              </w:pPr>
            </w:p>
          </w:sdtContent>
        </w:sdt>
        <w:p w14:paraId="573020A1" w14:textId="533579C9" w:rsidR="00A80D8F" w:rsidRPr="00121427" w:rsidRDefault="002F5649" w:rsidP="00121427">
          <w:pPr>
            <w:pStyle w:val="NoSpacing"/>
            <w:numPr>
              <w:ilvl w:val="0"/>
              <w:numId w:val="2"/>
            </w:numPr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</w:pPr>
          <w:r w:rsidRPr="00E831E8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t>Day to day I w</w:t>
          </w:r>
          <w:r w:rsidR="006B3F6F" w:rsidRPr="00E831E8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t xml:space="preserve">ork in a high pace environment </w:t>
          </w:r>
          <w:r w:rsidR="000C3CD8" w:rsidRPr="00E831E8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t xml:space="preserve">while reaching goals and maintaining </w:t>
          </w:r>
          <w:r w:rsidR="009532F9" w:rsidRPr="00E831E8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t xml:space="preserve">a </w:t>
          </w:r>
          <w:r w:rsidRPr="00E831E8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t>reputable</w:t>
          </w:r>
          <w:r w:rsidR="009532F9" w:rsidRPr="00E831E8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t xml:space="preserve"> work environment. </w:t>
          </w:r>
          <w:r w:rsidR="006B3F6F" w:rsidRPr="00E831E8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t xml:space="preserve"> </w:t>
          </w:r>
        </w:p>
        <w:p w14:paraId="35730BC0" w14:textId="08071C5B" w:rsidR="00576776" w:rsidRPr="00E831E8" w:rsidRDefault="00CA0F16" w:rsidP="004705E0">
          <w:pPr>
            <w:pStyle w:val="NoSpacing"/>
            <w:ind w:left="720"/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</w:pPr>
        </w:p>
      </w:sdtContent>
    </w:sdt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4682"/>
      </w:tblGrid>
      <w:tr w:rsidR="009005AD" w:rsidRPr="00E831E8" w14:paraId="30A8CA1B" w14:textId="77777777" w:rsidTr="009005AD">
        <w:sdt>
          <w:sdtPr>
            <w:rPr>
              <w:rFonts w:ascii="Times New Roman" w:hAnsi="Times New Roman" w:cs="Times New Roman"/>
              <w:b/>
              <w:bCs/>
              <w:i/>
              <w:color w:val="000000" w:themeColor="text1"/>
              <w:sz w:val="24"/>
              <w:szCs w:val="24"/>
            </w:rPr>
            <w:id w:val="1509175548"/>
            <w:placeholder>
              <w:docPart w:val="012AF4E29CE54BC7A0A844DB20E61E10"/>
            </w:placeholder>
          </w:sdtPr>
          <w:sdtEndPr/>
          <w:sdtContent>
            <w:tc>
              <w:tcPr>
                <w:tcW w:w="4678" w:type="dxa"/>
              </w:tcPr>
              <w:p w14:paraId="19969ED1" w14:textId="2673745B" w:rsidR="009005AD" w:rsidRPr="00E831E8" w:rsidRDefault="009005AD" w:rsidP="009005AD">
                <w:pPr>
                  <w:pStyle w:val="NoSpacing"/>
                  <w:rPr>
                    <w:rFonts w:ascii="Times New Roman" w:hAnsi="Times New Roman" w:cs="Times New Roman"/>
                    <w:b/>
                    <w:bCs/>
                    <w:color w:val="000000" w:themeColor="text1"/>
                    <w:sz w:val="24"/>
                    <w:szCs w:val="24"/>
                  </w:rPr>
                </w:pPr>
                <w:r w:rsidRPr="00E831E8">
                  <w:rPr>
                    <w:rFonts w:ascii="Times New Roman" w:hAnsi="Times New Roman" w:cs="Times New Roman"/>
                    <w:b/>
                    <w:bCs/>
                    <w:i/>
                    <w:color w:val="000000" w:themeColor="text1"/>
                    <w:sz w:val="24"/>
                    <w:szCs w:val="24"/>
                  </w:rPr>
                  <w:t xml:space="preserve">Go! Retail group 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  <w:id w:val="15341408"/>
            <w:placeholder>
              <w:docPart w:val="BC8DC38CAB8644FDA0A20E86425C094B"/>
            </w:placeholder>
          </w:sdtPr>
          <w:sdtEndPr/>
          <w:sdtContent>
            <w:tc>
              <w:tcPr>
                <w:tcW w:w="4682" w:type="dxa"/>
              </w:tcPr>
              <w:p w14:paraId="42577824" w14:textId="2C475230" w:rsidR="009005AD" w:rsidRPr="00E831E8" w:rsidRDefault="009005AD" w:rsidP="009005AD">
                <w:pPr>
                  <w:pStyle w:val="NoSpacing"/>
                  <w:jc w:val="right"/>
                  <w:rPr>
                    <w:rFonts w:ascii="Times New Roman" w:hAnsi="Times New Roman" w:cs="Times New Roman"/>
                    <w:b/>
                    <w:bCs/>
                    <w:color w:val="000000" w:themeColor="text1"/>
                    <w:sz w:val="24"/>
                    <w:szCs w:val="24"/>
                  </w:rPr>
                </w:pPr>
                <w:r w:rsidRPr="00E831E8">
                  <w:rPr>
                    <w:rFonts w:ascii="Times New Roman" w:hAnsi="Times New Roman" w:cs="Times New Roman"/>
                    <w:b/>
                    <w:bCs/>
                    <w:color w:val="000000" w:themeColor="text1"/>
                    <w:sz w:val="24"/>
                    <w:szCs w:val="24"/>
                  </w:rPr>
                  <w:t>October 2015 – May 2016</w:t>
                </w:r>
              </w:p>
            </w:tc>
          </w:sdtContent>
        </w:sdt>
      </w:tr>
      <w:tr w:rsidR="00245D37" w:rsidRPr="00E831E8" w14:paraId="25187385" w14:textId="77777777" w:rsidTr="00E916D2">
        <w:trPr>
          <w:trHeight w:val="234"/>
        </w:trPr>
        <w:sdt>
          <w:sdtPr>
            <w:rPr>
              <w:rFonts w:ascii="Times New Roman" w:hAnsi="Times New Roman" w:cs="Times New Roman"/>
              <w:i/>
              <w:color w:val="000000" w:themeColor="text1"/>
              <w:sz w:val="24"/>
              <w:szCs w:val="24"/>
            </w:rPr>
            <w:id w:val="15341409"/>
            <w:placeholder>
              <w:docPart w:val="4EDA4F27FF14496B9B095F74EA57454A"/>
            </w:placeholder>
          </w:sdtPr>
          <w:sdtEndPr/>
          <w:sdtContent>
            <w:tc>
              <w:tcPr>
                <w:tcW w:w="4678" w:type="dxa"/>
              </w:tcPr>
              <w:p w14:paraId="565E3D28" w14:textId="4C8D81E0" w:rsidR="00245D37" w:rsidRPr="00E831E8" w:rsidRDefault="009005AD" w:rsidP="0098464E">
                <w:pPr>
                  <w:pStyle w:val="NoSpacing"/>
                  <w:spacing w:line="360" w:lineRule="auto"/>
                  <w:rPr>
                    <w:rFonts w:ascii="Times New Roman" w:hAnsi="Times New Roman" w:cs="Times New Roman"/>
                    <w:i/>
                    <w:color w:val="000000" w:themeColor="text1"/>
                    <w:sz w:val="24"/>
                    <w:szCs w:val="24"/>
                  </w:rPr>
                </w:pPr>
                <w:r w:rsidRPr="00E831E8">
                  <w:rPr>
                    <w:rFonts w:ascii="Times New Roman" w:hAnsi="Times New Roman" w:cs="Times New Roman"/>
                    <w:i/>
                    <w:color w:val="000000" w:themeColor="text1"/>
                    <w:sz w:val="24"/>
                    <w:szCs w:val="24"/>
                  </w:rPr>
                  <w:t>Associate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id w:val="15341410"/>
            <w:placeholder>
              <w:docPart w:val="B168A9D169A440B9BCE50D60494F4B85"/>
            </w:placeholder>
          </w:sdtPr>
          <w:sdtEndPr/>
          <w:sdtContent>
            <w:tc>
              <w:tcPr>
                <w:tcW w:w="4682" w:type="dxa"/>
              </w:tcPr>
              <w:p w14:paraId="785D0F14" w14:textId="345EA59F" w:rsidR="00245D37" w:rsidRPr="00E831E8" w:rsidRDefault="00C54146" w:rsidP="00F53CC0">
                <w:pPr>
                  <w:pStyle w:val="NoSpacing"/>
                  <w:jc w:val="right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</w:rPr>
                </w:pPr>
                <w:r w:rsidRPr="00E831E8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</w:rPr>
                  <w:t xml:space="preserve">Springfield, Missouri </w:t>
                </w:r>
              </w:p>
            </w:tc>
          </w:sdtContent>
        </w:sdt>
      </w:tr>
    </w:tbl>
    <w:sdt>
      <w:sdtPr>
        <w:rPr>
          <w:rFonts w:ascii="Times New Roman" w:hAnsi="Times New Roman" w:cs="Times New Roman"/>
          <w:color w:val="000000" w:themeColor="text1"/>
          <w:sz w:val="24"/>
          <w:szCs w:val="24"/>
        </w:rPr>
        <w:id w:val="15341411"/>
        <w:placeholder>
          <w:docPart w:val="17D5B815C34E4EE9A992D01B89713251"/>
        </w:placeholder>
      </w:sdtPr>
      <w:sdtEndPr/>
      <w:sdtContent>
        <w:p w14:paraId="6B92F58B" w14:textId="2D0AAC25" w:rsidR="00E831E8" w:rsidRDefault="00124A32" w:rsidP="00245D37">
          <w:pPr>
            <w:pStyle w:val="NoSpacing"/>
            <w:numPr>
              <w:ilvl w:val="0"/>
              <w:numId w:val="2"/>
            </w:numPr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</w:pPr>
          <w:r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t xml:space="preserve">Organized and set up seasonal stores by following planograms and </w:t>
          </w:r>
          <w:r w:rsidR="0098464E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t xml:space="preserve">being analytical. </w:t>
          </w:r>
        </w:p>
        <w:p w14:paraId="36147588" w14:textId="6AD43F72" w:rsidR="00245D37" w:rsidRPr="00E831E8" w:rsidRDefault="00CA0F16" w:rsidP="00E831E8">
          <w:pPr>
            <w:pStyle w:val="NoSpacing"/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</w:pPr>
        </w:p>
      </w:sdtContent>
    </w:sdt>
    <w:sdt>
      <w:sdtPr>
        <w:rPr>
          <w:rFonts w:ascii="Times New Roman" w:hAnsi="Times New Roman" w:cs="Times New Roman"/>
          <w:color w:val="000000" w:themeColor="text1"/>
          <w:sz w:val="24"/>
          <w:szCs w:val="24"/>
        </w:rPr>
        <w:id w:val="15341412"/>
        <w:placeholder>
          <w:docPart w:val="9A30167EE7B542C48EB15ECDCA21D04A"/>
        </w:placeholder>
      </w:sdtPr>
      <w:sdtEndPr/>
      <w:sdtContent>
        <w:p w14:paraId="2D3845BB" w14:textId="3AB87311" w:rsidR="00E831E8" w:rsidRDefault="00811709" w:rsidP="00245D37">
          <w:pPr>
            <w:pStyle w:val="NoSpacing"/>
            <w:numPr>
              <w:ilvl w:val="0"/>
              <w:numId w:val="2"/>
            </w:numPr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</w:pPr>
          <w:r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t xml:space="preserve">Held responsible for making sure stores were ready for operation each day. </w:t>
          </w:r>
        </w:p>
        <w:p w14:paraId="39A39557" w14:textId="64ED15CA" w:rsidR="00F11EB7" w:rsidRPr="00E831E8" w:rsidRDefault="00CA0F16" w:rsidP="00576776">
          <w:pPr>
            <w:pStyle w:val="NoSpacing"/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</w:pPr>
        </w:p>
      </w:sdtContent>
    </w:sdt>
    <w:p w14:paraId="5A8F8DDF" w14:textId="58EDE382" w:rsidR="00576776" w:rsidRPr="00E831E8" w:rsidRDefault="00576776" w:rsidP="00E831E8">
      <w:pPr>
        <w:pStyle w:val="NoSpacing"/>
        <w:spacing w:line="360" w:lineRule="auto"/>
        <w:rPr>
          <w:rFonts w:ascii="Times New Roman" w:hAnsi="Times New Roman" w:cs="Times New Roman"/>
          <w:b/>
          <w:sz w:val="24"/>
          <w:szCs w:val="24"/>
          <w:u w:val="single" w:color="000000"/>
        </w:rPr>
      </w:pPr>
      <w:r w:rsidRPr="00E831E8">
        <w:rPr>
          <w:rFonts w:ascii="Times New Roman" w:hAnsi="Times New Roman" w:cs="Times New Roman"/>
          <w:b/>
          <w:color w:val="1F497D" w:themeColor="text2"/>
          <w:spacing w:val="20"/>
          <w:sz w:val="24"/>
          <w:szCs w:val="24"/>
          <w:u w:val="single" w:color="000000"/>
        </w:rPr>
        <w:t>EDUCATION</w:t>
      </w:r>
      <w:r w:rsidR="00E916D2" w:rsidRPr="00E831E8">
        <w:rPr>
          <w:rFonts w:ascii="Times New Roman" w:hAnsi="Times New Roman" w:cs="Times New Roman"/>
          <w:b/>
          <w:sz w:val="24"/>
          <w:szCs w:val="24"/>
          <w:u w:val="single" w:color="000000"/>
        </w:rPr>
        <w:tab/>
      </w:r>
      <w:r w:rsidR="00E916D2" w:rsidRPr="00E831E8">
        <w:rPr>
          <w:rFonts w:ascii="Times New Roman" w:hAnsi="Times New Roman" w:cs="Times New Roman"/>
          <w:b/>
          <w:sz w:val="24"/>
          <w:szCs w:val="24"/>
          <w:u w:val="single" w:color="000000"/>
        </w:rPr>
        <w:tab/>
      </w:r>
      <w:r w:rsidR="00E916D2" w:rsidRPr="00E831E8">
        <w:rPr>
          <w:rFonts w:ascii="Times New Roman" w:hAnsi="Times New Roman" w:cs="Times New Roman"/>
          <w:b/>
          <w:sz w:val="24"/>
          <w:szCs w:val="24"/>
          <w:u w:val="single" w:color="000000"/>
        </w:rPr>
        <w:tab/>
      </w:r>
      <w:r w:rsidR="00E916D2" w:rsidRPr="00E831E8">
        <w:rPr>
          <w:rFonts w:ascii="Times New Roman" w:hAnsi="Times New Roman" w:cs="Times New Roman"/>
          <w:b/>
          <w:sz w:val="24"/>
          <w:szCs w:val="24"/>
          <w:u w:val="single" w:color="000000"/>
        </w:rPr>
        <w:tab/>
      </w:r>
      <w:r w:rsidR="00E916D2" w:rsidRPr="00E831E8">
        <w:rPr>
          <w:rFonts w:ascii="Times New Roman" w:hAnsi="Times New Roman" w:cs="Times New Roman"/>
          <w:b/>
          <w:sz w:val="24"/>
          <w:szCs w:val="24"/>
          <w:u w:val="single" w:color="000000"/>
        </w:rPr>
        <w:tab/>
      </w:r>
      <w:r w:rsidR="00E916D2" w:rsidRPr="00E831E8">
        <w:rPr>
          <w:rFonts w:ascii="Times New Roman" w:hAnsi="Times New Roman" w:cs="Times New Roman"/>
          <w:b/>
          <w:sz w:val="24"/>
          <w:szCs w:val="24"/>
          <w:u w:val="single" w:color="000000"/>
        </w:rPr>
        <w:tab/>
      </w:r>
      <w:r w:rsidR="00E916D2" w:rsidRPr="00E831E8">
        <w:rPr>
          <w:rFonts w:ascii="Times New Roman" w:hAnsi="Times New Roman" w:cs="Times New Roman"/>
          <w:b/>
          <w:sz w:val="24"/>
          <w:szCs w:val="24"/>
          <w:u w:val="single" w:color="000000"/>
        </w:rPr>
        <w:tab/>
      </w:r>
      <w:r w:rsidR="00E916D2" w:rsidRPr="00E831E8">
        <w:rPr>
          <w:rFonts w:ascii="Times New Roman" w:hAnsi="Times New Roman" w:cs="Times New Roman"/>
          <w:b/>
          <w:sz w:val="24"/>
          <w:szCs w:val="24"/>
          <w:u w:val="single" w:color="000000"/>
        </w:rPr>
        <w:tab/>
      </w:r>
      <w:r w:rsidR="00E916D2" w:rsidRPr="00E831E8">
        <w:rPr>
          <w:rFonts w:ascii="Times New Roman" w:hAnsi="Times New Roman" w:cs="Times New Roman"/>
          <w:b/>
          <w:sz w:val="24"/>
          <w:szCs w:val="24"/>
          <w:u w:val="single" w:color="000000"/>
        </w:rPr>
        <w:tab/>
      </w:r>
      <w:r w:rsidR="00E916D2" w:rsidRPr="00E831E8">
        <w:rPr>
          <w:rFonts w:ascii="Times New Roman" w:hAnsi="Times New Roman" w:cs="Times New Roman"/>
          <w:b/>
          <w:sz w:val="24"/>
          <w:szCs w:val="24"/>
          <w:u w:val="single" w:color="000000"/>
        </w:rPr>
        <w:tab/>
      </w:r>
      <w:r w:rsidR="00E916D2" w:rsidRPr="00E831E8">
        <w:rPr>
          <w:rFonts w:ascii="Times New Roman" w:hAnsi="Times New Roman" w:cs="Times New Roman"/>
          <w:b/>
          <w:sz w:val="24"/>
          <w:szCs w:val="24"/>
          <w:u w:val="single" w:color="000000"/>
        </w:rPr>
        <w:tab/>
      </w:r>
    </w:p>
    <w:p w14:paraId="5042905B" w14:textId="35CBE9C7" w:rsidR="00576776" w:rsidRPr="00E831E8" w:rsidRDefault="00CA0F16" w:rsidP="004705E0">
      <w:pPr>
        <w:pStyle w:val="NoSpacing"/>
        <w:tabs>
          <w:tab w:val="left" w:pos="8621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sdt>
        <w:sdtPr>
          <w:rPr>
            <w:rFonts w:ascii="Times New Roman" w:hAnsi="Times New Roman" w:cs="Times New Roman"/>
            <w:i/>
            <w:color w:val="000000" w:themeColor="text1"/>
            <w:sz w:val="24"/>
            <w:szCs w:val="24"/>
          </w:rPr>
          <w:id w:val="2614189"/>
          <w:placeholder>
            <w:docPart w:val="AA4EEFEA408B4238B261EAFA360A668C"/>
          </w:placeholder>
        </w:sdtPr>
        <w:sdtEndPr/>
        <w:sdtContent>
          <w:r w:rsidR="00920B31" w:rsidRPr="00E831E8">
            <w:rPr>
              <w:rFonts w:ascii="Times New Roman" w:hAnsi="Times New Roman" w:cs="Times New Roman"/>
              <w:i/>
              <w:color w:val="000000" w:themeColor="text1"/>
              <w:sz w:val="24"/>
              <w:szCs w:val="24"/>
            </w:rPr>
            <w:t>Missouri State University</w:t>
          </w:r>
        </w:sdtContent>
      </w:sdt>
      <w:r w:rsidR="00576776" w:rsidRPr="00E831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 </w:t>
      </w:r>
      <w:sdt>
        <w:sdtPr>
          <w:rPr>
            <w:rFonts w:ascii="Times New Roman" w:hAnsi="Times New Roman" w:cs="Times New Roman"/>
            <w:color w:val="000000" w:themeColor="text1"/>
            <w:sz w:val="24"/>
            <w:szCs w:val="24"/>
          </w:rPr>
          <w:id w:val="2614192"/>
          <w:placeholder>
            <w:docPart w:val="608BEAFE182E48709892FE348BED402E"/>
          </w:placeholder>
        </w:sdtPr>
        <w:sdtEndPr/>
        <w:sdtContent>
          <w:r w:rsidR="00920B31" w:rsidRPr="00E831E8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t>Springfield</w:t>
          </w:r>
        </w:sdtContent>
      </w:sdt>
      <w:r w:rsidR="00576776" w:rsidRPr="00E831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sdt>
        <w:sdtPr>
          <w:rPr>
            <w:rFonts w:ascii="Times New Roman" w:hAnsi="Times New Roman" w:cs="Times New Roman"/>
            <w:color w:val="000000" w:themeColor="text1"/>
            <w:sz w:val="24"/>
            <w:szCs w:val="24"/>
          </w:rPr>
          <w:id w:val="2614196"/>
          <w:placeholder>
            <w:docPart w:val="B5F3491C736E49248E17908CB25AC710"/>
          </w:placeholder>
        </w:sdtPr>
        <w:sdtEndPr/>
        <w:sdtContent>
          <w:r w:rsidR="00920B31" w:rsidRPr="00E831E8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t>Missouri</w:t>
          </w:r>
        </w:sdtContent>
      </w:sdt>
      <w:r w:rsidR="004705E0" w:rsidRPr="00E831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                                </w:t>
      </w:r>
      <w:r w:rsidR="00E831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4705E0" w:rsidRPr="00E831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Graduation Date: 5/2020</w:t>
      </w:r>
    </w:p>
    <w:p w14:paraId="69D624B5" w14:textId="47688E88" w:rsidR="006E42A2" w:rsidRPr="00E831E8" w:rsidRDefault="00CA0F16" w:rsidP="00576776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sdt>
        <w:sdtPr>
          <w:rPr>
            <w:rFonts w:ascii="Times New Roman" w:hAnsi="Times New Roman" w:cs="Times New Roman"/>
            <w:color w:val="000000" w:themeColor="text1"/>
            <w:sz w:val="24"/>
            <w:szCs w:val="24"/>
          </w:rPr>
          <w:id w:val="2614198"/>
          <w:placeholder>
            <w:docPart w:val="B1D9B66316F44D7DB2B33FACBE3DBF74"/>
          </w:placeholder>
        </w:sdtPr>
        <w:sdtEndPr/>
        <w:sdtContent>
          <w:r w:rsidR="003C018A" w:rsidRPr="00E831E8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t>B</w:t>
          </w:r>
          <w:r w:rsidR="00CA5A25" w:rsidRPr="00E831E8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t>achelor’s</w:t>
          </w:r>
          <w:r w:rsidR="00920B31" w:rsidRPr="00E831E8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t xml:space="preserve"> degree</w:t>
          </w:r>
        </w:sdtContent>
      </w:sdt>
      <w:r w:rsidR="00576776" w:rsidRPr="00E831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</w:t>
      </w:r>
      <w:sdt>
        <w:sdtPr>
          <w:rPr>
            <w:rFonts w:ascii="Times New Roman" w:hAnsi="Times New Roman" w:cs="Times New Roman"/>
            <w:color w:val="000000" w:themeColor="text1"/>
            <w:sz w:val="24"/>
            <w:szCs w:val="24"/>
          </w:rPr>
          <w:id w:val="2614200"/>
          <w:placeholder>
            <w:docPart w:val="42BB760114BF461BBD70B7F85B73BF40"/>
          </w:placeholder>
        </w:sdtPr>
        <w:sdtEndPr/>
        <w:sdtContent>
          <w:r w:rsidR="003C018A" w:rsidRPr="00E831E8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t>IT Infrastructure</w:t>
          </w:r>
        </w:sdtContent>
      </w:sdt>
    </w:p>
    <w:p w14:paraId="1130CE67" w14:textId="65B028FF" w:rsidR="00151728" w:rsidRPr="00E831E8" w:rsidRDefault="00151728" w:rsidP="00576776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A31A27E" w14:textId="27F7C411" w:rsidR="00151728" w:rsidRPr="00A5391E" w:rsidRDefault="00151728" w:rsidP="00E831E8">
      <w:pPr>
        <w:pStyle w:val="NoSpacing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u w:val="single" w:color="000000"/>
        </w:rPr>
      </w:pPr>
      <w:r w:rsidRPr="00A5391E">
        <w:rPr>
          <w:rFonts w:ascii="Times New Roman" w:hAnsi="Times New Roman" w:cs="Times New Roman"/>
          <w:b/>
          <w:color w:val="1F497D" w:themeColor="text2"/>
          <w:spacing w:val="20"/>
          <w:sz w:val="24"/>
          <w:szCs w:val="24"/>
          <w:u w:val="single" w:color="000000"/>
        </w:rPr>
        <w:t>REFERENCES</w:t>
      </w:r>
      <w:r w:rsidR="00E831E8" w:rsidRPr="00A5391E">
        <w:rPr>
          <w:rFonts w:ascii="Times New Roman" w:hAnsi="Times New Roman" w:cs="Times New Roman"/>
          <w:b/>
          <w:color w:val="1F497D" w:themeColor="text2"/>
          <w:spacing w:val="20"/>
          <w:sz w:val="24"/>
          <w:szCs w:val="24"/>
          <w:u w:val="single" w:color="000000"/>
        </w:rPr>
        <w:tab/>
      </w:r>
      <w:r w:rsidR="00E831E8" w:rsidRPr="00A5391E">
        <w:rPr>
          <w:rFonts w:ascii="Times New Roman" w:hAnsi="Times New Roman" w:cs="Times New Roman"/>
          <w:b/>
          <w:color w:val="1F497D" w:themeColor="text2"/>
          <w:spacing w:val="20"/>
          <w:sz w:val="24"/>
          <w:szCs w:val="24"/>
          <w:u w:val="single" w:color="000000"/>
        </w:rPr>
        <w:tab/>
      </w:r>
      <w:r w:rsidR="00E831E8" w:rsidRPr="00A5391E">
        <w:rPr>
          <w:rFonts w:ascii="Times New Roman" w:hAnsi="Times New Roman" w:cs="Times New Roman"/>
          <w:b/>
          <w:color w:val="1F497D" w:themeColor="text2"/>
          <w:spacing w:val="20"/>
          <w:sz w:val="24"/>
          <w:szCs w:val="24"/>
          <w:u w:val="single" w:color="000000"/>
        </w:rPr>
        <w:tab/>
      </w:r>
      <w:r w:rsidR="00E831E8" w:rsidRPr="00A5391E">
        <w:rPr>
          <w:rFonts w:ascii="Times New Roman" w:hAnsi="Times New Roman" w:cs="Times New Roman"/>
          <w:b/>
          <w:color w:val="1F497D" w:themeColor="text2"/>
          <w:spacing w:val="20"/>
          <w:sz w:val="24"/>
          <w:szCs w:val="24"/>
          <w:u w:val="single" w:color="000000"/>
        </w:rPr>
        <w:tab/>
      </w:r>
      <w:r w:rsidR="00E831E8" w:rsidRPr="00A5391E">
        <w:rPr>
          <w:rFonts w:ascii="Times New Roman" w:hAnsi="Times New Roman" w:cs="Times New Roman"/>
          <w:b/>
          <w:color w:val="1F497D" w:themeColor="text2"/>
          <w:spacing w:val="20"/>
          <w:sz w:val="24"/>
          <w:szCs w:val="24"/>
          <w:u w:val="single" w:color="000000"/>
        </w:rPr>
        <w:tab/>
      </w:r>
      <w:r w:rsidR="00E831E8" w:rsidRPr="00A5391E">
        <w:rPr>
          <w:rFonts w:ascii="Times New Roman" w:hAnsi="Times New Roman" w:cs="Times New Roman"/>
          <w:b/>
          <w:color w:val="1F497D" w:themeColor="text2"/>
          <w:spacing w:val="20"/>
          <w:sz w:val="24"/>
          <w:szCs w:val="24"/>
          <w:u w:val="single" w:color="000000"/>
        </w:rPr>
        <w:tab/>
      </w:r>
      <w:r w:rsidR="00E831E8" w:rsidRPr="00A5391E">
        <w:rPr>
          <w:rFonts w:ascii="Times New Roman" w:hAnsi="Times New Roman" w:cs="Times New Roman"/>
          <w:b/>
          <w:color w:val="1F497D" w:themeColor="text2"/>
          <w:spacing w:val="20"/>
          <w:sz w:val="24"/>
          <w:szCs w:val="24"/>
          <w:u w:val="single" w:color="000000"/>
        </w:rPr>
        <w:tab/>
      </w:r>
      <w:r w:rsidR="00E831E8" w:rsidRPr="00A5391E">
        <w:rPr>
          <w:rFonts w:ascii="Times New Roman" w:hAnsi="Times New Roman" w:cs="Times New Roman"/>
          <w:b/>
          <w:color w:val="1F497D" w:themeColor="text2"/>
          <w:spacing w:val="20"/>
          <w:sz w:val="24"/>
          <w:szCs w:val="24"/>
          <w:u w:val="single" w:color="000000"/>
        </w:rPr>
        <w:tab/>
      </w:r>
      <w:r w:rsidR="00E831E8" w:rsidRPr="00A5391E">
        <w:rPr>
          <w:rFonts w:ascii="Times New Roman" w:hAnsi="Times New Roman" w:cs="Times New Roman"/>
          <w:b/>
          <w:color w:val="1F497D" w:themeColor="text2"/>
          <w:spacing w:val="20"/>
          <w:sz w:val="24"/>
          <w:szCs w:val="24"/>
          <w:u w:val="single" w:color="000000"/>
        </w:rPr>
        <w:tab/>
      </w:r>
      <w:r w:rsidR="00E831E8" w:rsidRPr="00A5391E">
        <w:rPr>
          <w:rFonts w:ascii="Times New Roman" w:hAnsi="Times New Roman" w:cs="Times New Roman"/>
          <w:b/>
          <w:color w:val="1F497D" w:themeColor="text2"/>
          <w:spacing w:val="20"/>
          <w:sz w:val="24"/>
          <w:szCs w:val="24"/>
          <w:u w:val="single" w:color="000000"/>
        </w:rPr>
        <w:tab/>
      </w:r>
      <w:r w:rsidR="00E831E8" w:rsidRPr="00A5391E">
        <w:rPr>
          <w:rFonts w:ascii="Times New Roman" w:hAnsi="Times New Roman" w:cs="Times New Roman"/>
          <w:b/>
          <w:color w:val="1F497D" w:themeColor="text2"/>
          <w:spacing w:val="20"/>
          <w:sz w:val="24"/>
          <w:szCs w:val="24"/>
          <w:u w:val="single" w:color="000000"/>
        </w:rPr>
        <w:tab/>
      </w:r>
      <w:r w:rsidRPr="00A5391E">
        <w:rPr>
          <w:rFonts w:ascii="Times New Roman" w:hAnsi="Times New Roman" w:cs="Times New Roman"/>
          <w:color w:val="000000" w:themeColor="text1"/>
          <w:sz w:val="24"/>
          <w:szCs w:val="24"/>
          <w:u w:val="single" w:color="000000"/>
        </w:rPr>
        <w:t xml:space="preserve"> </w:t>
      </w:r>
    </w:p>
    <w:p w14:paraId="65E298C1" w14:textId="15FF8096" w:rsidR="000C3CD8" w:rsidRDefault="0018554B" w:rsidP="00576776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Frank McKay</w:t>
      </w:r>
    </w:p>
    <w:p w14:paraId="7094A679" w14:textId="5AFAC6D7" w:rsidR="00121427" w:rsidRPr="00E831E8" w:rsidRDefault="00121427" w:rsidP="00576776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="0018554B">
        <w:rPr>
          <w:rFonts w:ascii="Times New Roman" w:hAnsi="Times New Roman" w:cs="Times New Roman"/>
          <w:color w:val="000000" w:themeColor="text1"/>
          <w:sz w:val="24"/>
          <w:szCs w:val="24"/>
        </w:rPr>
        <w:t>417) 234-5342</w:t>
      </w:r>
    </w:p>
    <w:p w14:paraId="410410D1" w14:textId="18AFA116" w:rsidR="00121427" w:rsidRDefault="0018554B" w:rsidP="00576776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Pro Desk Supervisor </w:t>
      </w:r>
    </w:p>
    <w:p w14:paraId="0F537085" w14:textId="0797D55B" w:rsidR="006E42A2" w:rsidRPr="00B2102F" w:rsidRDefault="0018554B" w:rsidP="006E42A2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The Home Depot</w:t>
      </w:r>
    </w:p>
    <w:sectPr w:rsidR="006E42A2" w:rsidRPr="00B2102F" w:rsidSect="00693A45">
      <w:headerReference w:type="default" r:id="rId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89C6F13" w14:textId="77777777" w:rsidR="00CA0F16" w:rsidRDefault="00CA0F16" w:rsidP="00693A45">
      <w:pPr>
        <w:spacing w:after="0" w:line="240" w:lineRule="auto"/>
      </w:pPr>
      <w:r>
        <w:separator/>
      </w:r>
    </w:p>
  </w:endnote>
  <w:endnote w:type="continuationSeparator" w:id="0">
    <w:p w14:paraId="1437B0E8" w14:textId="77777777" w:rsidR="00CA0F16" w:rsidRDefault="00CA0F16" w:rsidP="00693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429B6CE" w14:textId="77777777" w:rsidR="00CA0F16" w:rsidRDefault="00CA0F16" w:rsidP="00693A45">
      <w:pPr>
        <w:spacing w:after="0" w:line="240" w:lineRule="auto"/>
      </w:pPr>
      <w:r>
        <w:separator/>
      </w:r>
    </w:p>
  </w:footnote>
  <w:footnote w:type="continuationSeparator" w:id="0">
    <w:p w14:paraId="47AEF4F3" w14:textId="77777777" w:rsidR="00CA0F16" w:rsidRDefault="00CA0F16" w:rsidP="00693A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968752352"/>
      <w:placeholder>
        <w:docPart w:val="3757986FAC6B4427B867EADA05673699"/>
      </w:placeholder>
      <w:temporary/>
      <w:showingPlcHdr/>
    </w:sdtPr>
    <w:sdtEndPr/>
    <w:sdtContent>
      <w:p w14:paraId="0AD4BAD5" w14:textId="77777777" w:rsidR="00693A45" w:rsidRPr="00693A45" w:rsidRDefault="00693A45" w:rsidP="00693A45">
        <w:pPr>
          <w:pStyle w:val="Header"/>
          <w:jc w:val="right"/>
        </w:pPr>
        <w:r w:rsidRPr="00693A45">
          <w:t>Last name and page number</w:t>
        </w:r>
      </w:p>
    </w:sdtContent>
  </w:sdt>
  <w:p w14:paraId="1E10344E" w14:textId="77777777" w:rsidR="00693A45" w:rsidRDefault="00693A4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573126"/>
    <w:multiLevelType w:val="hybridMultilevel"/>
    <w:tmpl w:val="5D8C37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2910E2"/>
    <w:multiLevelType w:val="hybridMultilevel"/>
    <w:tmpl w:val="B3289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FF6A5B"/>
    <w:multiLevelType w:val="hybridMultilevel"/>
    <w:tmpl w:val="0A90AF1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302BFE"/>
    <w:multiLevelType w:val="hybridMultilevel"/>
    <w:tmpl w:val="489C20B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1532A8"/>
    <w:multiLevelType w:val="hybridMultilevel"/>
    <w:tmpl w:val="3B5ED8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CE8"/>
    <w:rsid w:val="000418DB"/>
    <w:rsid w:val="000C3CD8"/>
    <w:rsid w:val="000D7704"/>
    <w:rsid w:val="000F1203"/>
    <w:rsid w:val="00116F78"/>
    <w:rsid w:val="00121427"/>
    <w:rsid w:val="001244F3"/>
    <w:rsid w:val="00124A32"/>
    <w:rsid w:val="00150A29"/>
    <w:rsid w:val="00151728"/>
    <w:rsid w:val="0016755D"/>
    <w:rsid w:val="0018554B"/>
    <w:rsid w:val="001B3874"/>
    <w:rsid w:val="001C29B3"/>
    <w:rsid w:val="00245D37"/>
    <w:rsid w:val="00250EBA"/>
    <w:rsid w:val="0026396B"/>
    <w:rsid w:val="00284780"/>
    <w:rsid w:val="002A67AC"/>
    <w:rsid w:val="002B1EE4"/>
    <w:rsid w:val="002F5649"/>
    <w:rsid w:val="00363ECF"/>
    <w:rsid w:val="003953D2"/>
    <w:rsid w:val="003B1A01"/>
    <w:rsid w:val="003C018A"/>
    <w:rsid w:val="004240BC"/>
    <w:rsid w:val="004705E0"/>
    <w:rsid w:val="004E511C"/>
    <w:rsid w:val="00523DD3"/>
    <w:rsid w:val="00550592"/>
    <w:rsid w:val="00576776"/>
    <w:rsid w:val="005F3F64"/>
    <w:rsid w:val="006226C0"/>
    <w:rsid w:val="00666A27"/>
    <w:rsid w:val="00677903"/>
    <w:rsid w:val="00692971"/>
    <w:rsid w:val="00693A45"/>
    <w:rsid w:val="006A4885"/>
    <w:rsid w:val="006B3F6F"/>
    <w:rsid w:val="006C17FD"/>
    <w:rsid w:val="006E42A2"/>
    <w:rsid w:val="007271A7"/>
    <w:rsid w:val="007811EA"/>
    <w:rsid w:val="007D118B"/>
    <w:rsid w:val="007E7EF1"/>
    <w:rsid w:val="0080035F"/>
    <w:rsid w:val="00811709"/>
    <w:rsid w:val="00813CE8"/>
    <w:rsid w:val="0085122F"/>
    <w:rsid w:val="00857F33"/>
    <w:rsid w:val="00892AF4"/>
    <w:rsid w:val="008A3A58"/>
    <w:rsid w:val="008E14F4"/>
    <w:rsid w:val="009005AD"/>
    <w:rsid w:val="00920B31"/>
    <w:rsid w:val="00950BBF"/>
    <w:rsid w:val="009532F9"/>
    <w:rsid w:val="009762B9"/>
    <w:rsid w:val="00983760"/>
    <w:rsid w:val="0098464E"/>
    <w:rsid w:val="00991E1A"/>
    <w:rsid w:val="00996D3A"/>
    <w:rsid w:val="00A22067"/>
    <w:rsid w:val="00A46016"/>
    <w:rsid w:val="00A5391E"/>
    <w:rsid w:val="00A80D8F"/>
    <w:rsid w:val="00B01459"/>
    <w:rsid w:val="00B2102F"/>
    <w:rsid w:val="00B42A1B"/>
    <w:rsid w:val="00BD2C8F"/>
    <w:rsid w:val="00C25C4E"/>
    <w:rsid w:val="00C54146"/>
    <w:rsid w:val="00C83185"/>
    <w:rsid w:val="00C83A61"/>
    <w:rsid w:val="00CA0F16"/>
    <w:rsid w:val="00CA5A25"/>
    <w:rsid w:val="00CD6DAF"/>
    <w:rsid w:val="00D12143"/>
    <w:rsid w:val="00D14BED"/>
    <w:rsid w:val="00D32D93"/>
    <w:rsid w:val="00D46894"/>
    <w:rsid w:val="00D51B6D"/>
    <w:rsid w:val="00D6458C"/>
    <w:rsid w:val="00DA499D"/>
    <w:rsid w:val="00DE36FC"/>
    <w:rsid w:val="00DF5B47"/>
    <w:rsid w:val="00E831E8"/>
    <w:rsid w:val="00E87CED"/>
    <w:rsid w:val="00E916D2"/>
    <w:rsid w:val="00EC2270"/>
    <w:rsid w:val="00EC2F6E"/>
    <w:rsid w:val="00EF1177"/>
    <w:rsid w:val="00F11EB7"/>
    <w:rsid w:val="00F35825"/>
    <w:rsid w:val="00F6683E"/>
    <w:rsid w:val="00FB7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DE168"/>
  <w15:docId w15:val="{A2CCCA57-897F-4D88-BF90-A89542797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67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76776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767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6776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576776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93A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3A45"/>
  </w:style>
  <w:style w:type="paragraph" w:styleId="Footer">
    <w:name w:val="footer"/>
    <w:basedOn w:val="Normal"/>
    <w:link w:val="FooterChar"/>
    <w:uiPriority w:val="99"/>
    <w:unhideWhenUsed/>
    <w:rsid w:val="00693A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3A45"/>
  </w:style>
  <w:style w:type="table" w:styleId="TableGrid">
    <w:name w:val="Table Grid"/>
    <w:basedOn w:val="TableNormal"/>
    <w:uiPriority w:val="59"/>
    <w:rsid w:val="00D32D9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meac\AppData\Local\Packages\Microsoft.MicrosoftEdge_8wekyb3d8bbwe\TempState\Downloads\Non-traditional_Resume_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4B41F8AEF2046A6B21D24A7A2CF4D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0213B0-16DD-4195-A32B-B07CBF67864F}"/>
      </w:docPartPr>
      <w:docPartBody>
        <w:p w:rsidR="003530D1" w:rsidRDefault="00176797">
          <w:pPr>
            <w:pStyle w:val="E4B41F8AEF2046A6B21D24A7A2CF4D28"/>
          </w:pPr>
          <w:r w:rsidRPr="00703DB6">
            <w:rPr>
              <w:rStyle w:val="PlaceholderText"/>
            </w:rPr>
            <w:t>Click here to enter text.</w:t>
          </w:r>
        </w:p>
      </w:docPartBody>
    </w:docPart>
    <w:docPart>
      <w:docPartPr>
        <w:name w:val="6361E1DD113343498E36C292D8A19C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B28DED-4A1A-4964-B481-545E03F2E8F0}"/>
      </w:docPartPr>
      <w:docPartBody>
        <w:p w:rsidR="003530D1" w:rsidRDefault="00176797">
          <w:pPr>
            <w:pStyle w:val="6361E1DD113343498E36C292D8A19C2C"/>
          </w:pPr>
          <w:r w:rsidRPr="00D32D93">
            <w:rPr>
              <w:rStyle w:val="PlaceholderText"/>
              <w:b/>
              <w:color w:val="000000" w:themeColor="text1"/>
              <w:sz w:val="24"/>
            </w:rPr>
            <w:t>Click here to enter position title</w:t>
          </w:r>
        </w:p>
      </w:docPartBody>
    </w:docPart>
    <w:docPart>
      <w:docPartPr>
        <w:name w:val="8DAAAEB3AD544C23AE2A82E2AC8177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D617D1-4EAA-4ECD-957A-D720E82E950C}"/>
      </w:docPartPr>
      <w:docPartBody>
        <w:p w:rsidR="003530D1" w:rsidRDefault="00176797">
          <w:pPr>
            <w:pStyle w:val="8DAAAEB3AD544C23AE2A82E2AC817795"/>
          </w:pPr>
          <w:r w:rsidRPr="00D32D93">
            <w:rPr>
              <w:rStyle w:val="PlaceholderText"/>
              <w:color w:val="000000" w:themeColor="text1"/>
              <w:sz w:val="24"/>
            </w:rPr>
            <w:t>Click here to enter dates employed (month &amp; year)</w:t>
          </w:r>
        </w:p>
      </w:docPartBody>
    </w:docPart>
    <w:docPart>
      <w:docPartPr>
        <w:name w:val="D2AC2ED07FF64C0594B5A087E00C07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6B738A-0DF6-4BF5-B452-CE3AAFE456DC}"/>
      </w:docPartPr>
      <w:docPartBody>
        <w:p w:rsidR="003530D1" w:rsidRDefault="00176797">
          <w:pPr>
            <w:pStyle w:val="D2AC2ED07FF64C0594B5A087E00C0708"/>
          </w:pPr>
          <w:r w:rsidRPr="00D32D93">
            <w:rPr>
              <w:rStyle w:val="PlaceholderText"/>
              <w:color w:val="000000" w:themeColor="text1"/>
              <w:sz w:val="24"/>
              <w:szCs w:val="24"/>
            </w:rPr>
            <w:t>Click here to enter duty or accomplishment</w:t>
          </w:r>
        </w:p>
      </w:docPartBody>
    </w:docPart>
    <w:docPart>
      <w:docPartPr>
        <w:name w:val="4EDA4F27FF14496B9B095F74EA5745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499FD3-E340-4182-A59C-7600C57257EB}"/>
      </w:docPartPr>
      <w:docPartBody>
        <w:p w:rsidR="003530D1" w:rsidRDefault="00176797">
          <w:pPr>
            <w:pStyle w:val="4EDA4F27FF14496B9B095F74EA57454A"/>
          </w:pPr>
          <w:r w:rsidRPr="00D32D93">
            <w:rPr>
              <w:rStyle w:val="PlaceholderText"/>
              <w:i/>
              <w:color w:val="000000" w:themeColor="text1"/>
              <w:sz w:val="24"/>
            </w:rPr>
            <w:t>Click here to enter employer name</w:t>
          </w:r>
        </w:p>
      </w:docPartBody>
    </w:docPart>
    <w:docPart>
      <w:docPartPr>
        <w:name w:val="B168A9D169A440B9BCE50D60494F4B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8C58A9-AC77-4A32-878D-EE94E1510E5D}"/>
      </w:docPartPr>
      <w:docPartBody>
        <w:p w:rsidR="003530D1" w:rsidRDefault="00176797">
          <w:pPr>
            <w:pStyle w:val="B168A9D169A440B9BCE50D60494F4B85"/>
          </w:pPr>
          <w:r w:rsidRPr="00D32D93">
            <w:rPr>
              <w:rStyle w:val="PlaceholderText"/>
              <w:color w:val="000000" w:themeColor="text1"/>
              <w:sz w:val="24"/>
            </w:rPr>
            <w:t>Click here to enter employer city, state</w:t>
          </w:r>
        </w:p>
      </w:docPartBody>
    </w:docPart>
    <w:docPart>
      <w:docPartPr>
        <w:name w:val="17D5B815C34E4EE9A992D01B897132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E12A78-361F-4E69-AA89-9B8EB5126358}"/>
      </w:docPartPr>
      <w:docPartBody>
        <w:p w:rsidR="003530D1" w:rsidRDefault="00176797">
          <w:pPr>
            <w:pStyle w:val="17D5B815C34E4EE9A992D01B89713251"/>
          </w:pPr>
          <w:r w:rsidRPr="00D32D93">
            <w:rPr>
              <w:rStyle w:val="PlaceholderText"/>
              <w:color w:val="000000" w:themeColor="text1"/>
              <w:sz w:val="24"/>
              <w:szCs w:val="24"/>
            </w:rPr>
            <w:t>Click here to enter duty or accomplishment</w:t>
          </w:r>
        </w:p>
      </w:docPartBody>
    </w:docPart>
    <w:docPart>
      <w:docPartPr>
        <w:name w:val="9A30167EE7B542C48EB15ECDCA21D0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A28695-D273-4C89-A431-D26EE708AA86}"/>
      </w:docPartPr>
      <w:docPartBody>
        <w:p w:rsidR="003530D1" w:rsidRDefault="00176797">
          <w:pPr>
            <w:pStyle w:val="9A30167EE7B542C48EB15ECDCA21D04A"/>
          </w:pPr>
          <w:r w:rsidRPr="00D32D93">
            <w:rPr>
              <w:rStyle w:val="PlaceholderText"/>
              <w:color w:val="000000" w:themeColor="text1"/>
              <w:sz w:val="24"/>
              <w:szCs w:val="24"/>
            </w:rPr>
            <w:t>Click here to enter duty or accomplishment</w:t>
          </w:r>
        </w:p>
      </w:docPartBody>
    </w:docPart>
    <w:docPart>
      <w:docPartPr>
        <w:name w:val="3757986FAC6B4427B867EADA056736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21B696-19BB-47F2-A29D-F6B201569CE6}"/>
      </w:docPartPr>
      <w:docPartBody>
        <w:p w:rsidR="003530D1" w:rsidRDefault="00176797">
          <w:pPr>
            <w:pStyle w:val="3757986FAC6B4427B867EADA05673699"/>
          </w:pPr>
          <w:r w:rsidRPr="00D32D93">
            <w:rPr>
              <w:rStyle w:val="PlaceholderText"/>
              <w:color w:val="000000" w:themeColor="text1"/>
              <w:sz w:val="24"/>
              <w:szCs w:val="24"/>
            </w:rPr>
            <w:t>Click here to enter certification</w:t>
          </w:r>
        </w:p>
      </w:docPartBody>
    </w:docPart>
    <w:docPart>
      <w:docPartPr>
        <w:name w:val="AA4EEFEA408B4238B261EAFA360A66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0963E7-D6D9-443D-A9A4-874F2DEB14CE}"/>
      </w:docPartPr>
      <w:docPartBody>
        <w:p w:rsidR="003530D1" w:rsidRDefault="00176797">
          <w:pPr>
            <w:pStyle w:val="AA4EEFEA408B4238B261EAFA360A668C"/>
          </w:pPr>
          <w:r w:rsidRPr="00D32D93">
            <w:rPr>
              <w:rStyle w:val="PlaceholderText"/>
              <w:i/>
              <w:color w:val="000000" w:themeColor="text1"/>
              <w:sz w:val="24"/>
              <w:szCs w:val="24"/>
            </w:rPr>
            <w:t>Click here to enter institution name</w:t>
          </w:r>
        </w:p>
      </w:docPartBody>
    </w:docPart>
    <w:docPart>
      <w:docPartPr>
        <w:name w:val="608BEAFE182E48709892FE348BED40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2853FE-8009-4604-ADD4-07E81ABF61E9}"/>
      </w:docPartPr>
      <w:docPartBody>
        <w:p w:rsidR="003530D1" w:rsidRDefault="00176797">
          <w:pPr>
            <w:pStyle w:val="608BEAFE182E48709892FE348BED402E"/>
          </w:pPr>
          <w:r w:rsidRPr="00D32D93">
            <w:rPr>
              <w:rStyle w:val="PlaceholderText"/>
              <w:color w:val="000000" w:themeColor="text1"/>
              <w:sz w:val="24"/>
              <w:szCs w:val="24"/>
            </w:rPr>
            <w:t>Click here to enter institution city</w:t>
          </w:r>
        </w:p>
      </w:docPartBody>
    </w:docPart>
    <w:docPart>
      <w:docPartPr>
        <w:name w:val="B5F3491C736E49248E17908CB25AC7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C3A687-D0EF-44BF-A7A0-1DE2EA1E0221}"/>
      </w:docPartPr>
      <w:docPartBody>
        <w:p w:rsidR="003530D1" w:rsidRDefault="00176797">
          <w:pPr>
            <w:pStyle w:val="B5F3491C736E49248E17908CB25AC710"/>
          </w:pPr>
          <w:r w:rsidRPr="00D32D93">
            <w:rPr>
              <w:rStyle w:val="PlaceholderText"/>
              <w:color w:val="000000" w:themeColor="text1"/>
              <w:sz w:val="24"/>
              <w:szCs w:val="24"/>
            </w:rPr>
            <w:t>Click here to enter institution state</w:t>
          </w:r>
        </w:p>
      </w:docPartBody>
    </w:docPart>
    <w:docPart>
      <w:docPartPr>
        <w:name w:val="B1D9B66316F44D7DB2B33FACBE3DBF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6F375E-D55E-42D2-9BF9-6268D63FCF3F}"/>
      </w:docPartPr>
      <w:docPartBody>
        <w:p w:rsidR="003530D1" w:rsidRDefault="00176797">
          <w:pPr>
            <w:pStyle w:val="B1D9B66316F44D7DB2B33FACBE3DBF74"/>
          </w:pPr>
          <w:r w:rsidRPr="00D32D93">
            <w:rPr>
              <w:rStyle w:val="PlaceholderText"/>
              <w:color w:val="000000" w:themeColor="text1"/>
              <w:sz w:val="24"/>
              <w:szCs w:val="24"/>
            </w:rPr>
            <w:t>Click here to enter degree</w:t>
          </w:r>
        </w:p>
      </w:docPartBody>
    </w:docPart>
    <w:docPart>
      <w:docPartPr>
        <w:name w:val="42BB760114BF461BBD70B7F85B73BF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AA7647-0C70-4B2C-828B-B92A99EE82C6}"/>
      </w:docPartPr>
      <w:docPartBody>
        <w:p w:rsidR="003530D1" w:rsidRDefault="00176797">
          <w:pPr>
            <w:pStyle w:val="42BB760114BF461BBD70B7F85B73BF40"/>
          </w:pPr>
          <w:r w:rsidRPr="00D32D93">
            <w:rPr>
              <w:rStyle w:val="PlaceholderText"/>
              <w:color w:val="000000" w:themeColor="text1"/>
              <w:sz w:val="24"/>
              <w:szCs w:val="24"/>
            </w:rPr>
            <w:t>Click here to enter major</w:t>
          </w:r>
        </w:p>
      </w:docPartBody>
    </w:docPart>
    <w:docPart>
      <w:docPartPr>
        <w:name w:val="2879DBA4A54F4C3593DBF66A183EA1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F5BC6D-0EDB-4E21-9AE6-66CA25D96598}"/>
      </w:docPartPr>
      <w:docPartBody>
        <w:p w:rsidR="003530D1" w:rsidRDefault="00D77BE6" w:rsidP="00D77BE6">
          <w:pPr>
            <w:pStyle w:val="2879DBA4A54F4C3593DBF66A183EA196"/>
          </w:pPr>
          <w:r w:rsidRPr="00D32D93">
            <w:rPr>
              <w:rStyle w:val="PlaceholderText"/>
              <w:color w:val="000000" w:themeColor="text1"/>
              <w:sz w:val="24"/>
              <w:szCs w:val="24"/>
            </w:rPr>
            <w:t>Click here to enter duty or accomplishment</w:t>
          </w:r>
        </w:p>
      </w:docPartBody>
    </w:docPart>
    <w:docPart>
      <w:docPartPr>
        <w:name w:val="1ABDAED5E7834BC0B10FB4B73F24D3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F3D9BD-EF70-4FA7-8E15-1E1E0191415F}"/>
      </w:docPartPr>
      <w:docPartBody>
        <w:p w:rsidR="00C32AA6" w:rsidRDefault="00CF66B0" w:rsidP="00CF66B0">
          <w:pPr>
            <w:pStyle w:val="1ABDAED5E7834BC0B10FB4B73F24D3C1"/>
          </w:pPr>
          <w:r w:rsidRPr="00D32D93">
            <w:rPr>
              <w:rStyle w:val="PlaceholderText"/>
              <w:b/>
              <w:color w:val="000000" w:themeColor="text1"/>
              <w:sz w:val="24"/>
            </w:rPr>
            <w:t>Click here to enter position title</w:t>
          </w:r>
        </w:p>
      </w:docPartBody>
    </w:docPart>
    <w:docPart>
      <w:docPartPr>
        <w:name w:val="B577C7370BA84A799CEC2AF5596B19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FBB4A4-5F20-4749-B056-F1287136A109}"/>
      </w:docPartPr>
      <w:docPartBody>
        <w:p w:rsidR="00C32AA6" w:rsidRDefault="00CF66B0" w:rsidP="00CF66B0">
          <w:pPr>
            <w:pStyle w:val="B577C7370BA84A799CEC2AF5596B19F6"/>
          </w:pPr>
          <w:r w:rsidRPr="00D32D93">
            <w:rPr>
              <w:rStyle w:val="PlaceholderText"/>
              <w:color w:val="000000" w:themeColor="text1"/>
              <w:sz w:val="24"/>
            </w:rPr>
            <w:t>Click here to enter employer city, state</w:t>
          </w:r>
        </w:p>
      </w:docPartBody>
    </w:docPart>
    <w:docPart>
      <w:docPartPr>
        <w:name w:val="012AF4E29CE54BC7A0A844DB20E61E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346FFA-6DA2-4760-8423-A143A01DC2A2}"/>
      </w:docPartPr>
      <w:docPartBody>
        <w:p w:rsidR="00C32AA6" w:rsidRDefault="00CF66B0" w:rsidP="00CF66B0">
          <w:pPr>
            <w:pStyle w:val="012AF4E29CE54BC7A0A844DB20E61E10"/>
          </w:pPr>
          <w:r w:rsidRPr="00D32D93">
            <w:rPr>
              <w:rStyle w:val="PlaceholderText"/>
              <w:i/>
              <w:color w:val="000000" w:themeColor="text1"/>
              <w:sz w:val="24"/>
            </w:rPr>
            <w:t>Click here to enter employer name</w:t>
          </w:r>
        </w:p>
      </w:docPartBody>
    </w:docPart>
    <w:docPart>
      <w:docPartPr>
        <w:name w:val="BC8DC38CAB8644FDA0A20E86425C09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926BF8-EE07-4B2E-A5EF-B79652C15DE4}"/>
      </w:docPartPr>
      <w:docPartBody>
        <w:p w:rsidR="00C32AA6" w:rsidRDefault="00CF66B0" w:rsidP="00CF66B0">
          <w:pPr>
            <w:pStyle w:val="BC8DC38CAB8644FDA0A20E86425C094B"/>
          </w:pPr>
          <w:r w:rsidRPr="00D32D93">
            <w:rPr>
              <w:rStyle w:val="PlaceholderText"/>
              <w:color w:val="000000" w:themeColor="text1"/>
              <w:sz w:val="24"/>
            </w:rPr>
            <w:t>Click here to enter dates employed (month &amp; year)</w:t>
          </w:r>
        </w:p>
      </w:docPartBody>
    </w:docPart>
    <w:docPart>
      <w:docPartPr>
        <w:name w:val="59231C3ECBDB4B6C9EDB3FA9C241C8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D068DD-5EE3-4B4E-8627-9974A5A26DDB}"/>
      </w:docPartPr>
      <w:docPartBody>
        <w:p w:rsidR="00C32AA6" w:rsidRDefault="00CF66B0" w:rsidP="00CF66B0">
          <w:pPr>
            <w:pStyle w:val="59231C3ECBDB4B6C9EDB3FA9C241C812"/>
          </w:pPr>
          <w:r w:rsidRPr="00D32D93">
            <w:rPr>
              <w:rStyle w:val="PlaceholderText"/>
              <w:color w:val="000000" w:themeColor="text1"/>
              <w:sz w:val="18"/>
            </w:rPr>
            <w:t>Click here to enter your address</w:t>
          </w:r>
        </w:p>
      </w:docPartBody>
    </w:docPart>
    <w:docPart>
      <w:docPartPr>
        <w:name w:val="5A091DE4D7664596A1463EE1290DC9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FAB374-60D8-44FC-8815-CDB95942692F}"/>
      </w:docPartPr>
      <w:docPartBody>
        <w:p w:rsidR="00C32AA6" w:rsidRDefault="00CF66B0" w:rsidP="00CF66B0">
          <w:pPr>
            <w:pStyle w:val="5A091DE4D7664596A1463EE1290DC926"/>
          </w:pPr>
          <w:r w:rsidRPr="00D32D93">
            <w:rPr>
              <w:rStyle w:val="PlaceholderText"/>
              <w:color w:val="000000" w:themeColor="text1"/>
              <w:sz w:val="18"/>
            </w:rPr>
            <w:t>Click here to enter your city</w:t>
          </w:r>
        </w:p>
      </w:docPartBody>
    </w:docPart>
    <w:docPart>
      <w:docPartPr>
        <w:name w:val="8F85B2CCC40A4EEE9E32B3D1978405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9A82D4-3274-4C30-B231-E733E38835AF}"/>
      </w:docPartPr>
      <w:docPartBody>
        <w:p w:rsidR="00C32AA6" w:rsidRDefault="00CF66B0" w:rsidP="00CF66B0">
          <w:pPr>
            <w:pStyle w:val="8F85B2CCC40A4EEE9E32B3D197840563"/>
          </w:pPr>
          <w:r w:rsidRPr="00D32D93">
            <w:rPr>
              <w:rStyle w:val="PlaceholderText"/>
              <w:color w:val="000000" w:themeColor="text1"/>
              <w:sz w:val="18"/>
            </w:rPr>
            <w:t>Click here to enter your state</w:t>
          </w:r>
        </w:p>
      </w:docPartBody>
    </w:docPart>
    <w:docPart>
      <w:docPartPr>
        <w:name w:val="60075510D2F44FFCBC3F8295A9DC54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A3BFBD-3165-4BDB-990C-EB558F3609FA}"/>
      </w:docPartPr>
      <w:docPartBody>
        <w:p w:rsidR="00C32AA6" w:rsidRDefault="00CF66B0" w:rsidP="00CF66B0">
          <w:pPr>
            <w:pStyle w:val="60075510D2F44FFCBC3F8295A9DC5477"/>
          </w:pPr>
          <w:r w:rsidRPr="00D32D93">
            <w:rPr>
              <w:rStyle w:val="PlaceholderText"/>
              <w:color w:val="000000" w:themeColor="text1"/>
              <w:sz w:val="18"/>
            </w:rPr>
            <w:t>Click here to enter zip code</w:t>
          </w:r>
        </w:p>
      </w:docPartBody>
    </w:docPart>
    <w:docPart>
      <w:docPartPr>
        <w:name w:val="52713D15D1C2476FBEAC4A4897A66C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2F3863-4953-4E04-AC37-3A2E6DE6FD0F}"/>
      </w:docPartPr>
      <w:docPartBody>
        <w:p w:rsidR="00C32AA6" w:rsidRDefault="00CF66B0" w:rsidP="00CF66B0">
          <w:pPr>
            <w:pStyle w:val="52713D15D1C2476FBEAC4A4897A66C46"/>
          </w:pPr>
          <w:r w:rsidRPr="00D32D93">
            <w:rPr>
              <w:rStyle w:val="PlaceholderText"/>
              <w:color w:val="000000" w:themeColor="text1"/>
              <w:sz w:val="18"/>
            </w:rPr>
            <w:t>Click here to enter your email address</w:t>
          </w:r>
        </w:p>
      </w:docPartBody>
    </w:docPart>
    <w:docPart>
      <w:docPartPr>
        <w:name w:val="4044861B2AE846CFA88CA38A9A740E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F6CE96-E40A-4796-8130-A20D617E12FB}"/>
      </w:docPartPr>
      <w:docPartBody>
        <w:p w:rsidR="00C32AA6" w:rsidRDefault="00CF66B0" w:rsidP="00CF66B0">
          <w:pPr>
            <w:pStyle w:val="4044861B2AE846CFA88CA38A9A740EA5"/>
          </w:pPr>
          <w:r w:rsidRPr="00D32D93">
            <w:rPr>
              <w:rStyle w:val="PlaceholderText"/>
              <w:color w:val="000000" w:themeColor="text1"/>
              <w:sz w:val="18"/>
            </w:rPr>
            <w:t>Click here to enter your phone number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BE6"/>
    <w:rsid w:val="00176797"/>
    <w:rsid w:val="003530D1"/>
    <w:rsid w:val="0045601A"/>
    <w:rsid w:val="0072152F"/>
    <w:rsid w:val="00851BAB"/>
    <w:rsid w:val="008A5735"/>
    <w:rsid w:val="00A95281"/>
    <w:rsid w:val="00C059C3"/>
    <w:rsid w:val="00C32AA6"/>
    <w:rsid w:val="00CF66B0"/>
    <w:rsid w:val="00D4322D"/>
    <w:rsid w:val="00D77BE6"/>
    <w:rsid w:val="00E77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F66B0"/>
    <w:rPr>
      <w:color w:val="808080"/>
    </w:rPr>
  </w:style>
  <w:style w:type="paragraph" w:customStyle="1" w:styleId="E4B41F8AEF2046A6B21D24A7A2CF4D28">
    <w:name w:val="E4B41F8AEF2046A6B21D24A7A2CF4D28"/>
  </w:style>
  <w:style w:type="paragraph" w:customStyle="1" w:styleId="6361E1DD113343498E36C292D8A19C2C">
    <w:name w:val="6361E1DD113343498E36C292D8A19C2C"/>
  </w:style>
  <w:style w:type="paragraph" w:customStyle="1" w:styleId="8DAAAEB3AD544C23AE2A82E2AC817795">
    <w:name w:val="8DAAAEB3AD544C23AE2A82E2AC817795"/>
  </w:style>
  <w:style w:type="paragraph" w:customStyle="1" w:styleId="D2AC2ED07FF64C0594B5A087E00C0708">
    <w:name w:val="D2AC2ED07FF64C0594B5A087E00C0708"/>
  </w:style>
  <w:style w:type="paragraph" w:customStyle="1" w:styleId="4EDA4F27FF14496B9B095F74EA57454A">
    <w:name w:val="4EDA4F27FF14496B9B095F74EA57454A"/>
  </w:style>
  <w:style w:type="paragraph" w:customStyle="1" w:styleId="B168A9D169A440B9BCE50D60494F4B85">
    <w:name w:val="B168A9D169A440B9BCE50D60494F4B85"/>
  </w:style>
  <w:style w:type="paragraph" w:customStyle="1" w:styleId="17D5B815C34E4EE9A992D01B89713251">
    <w:name w:val="17D5B815C34E4EE9A992D01B89713251"/>
  </w:style>
  <w:style w:type="paragraph" w:customStyle="1" w:styleId="9A30167EE7B542C48EB15ECDCA21D04A">
    <w:name w:val="9A30167EE7B542C48EB15ECDCA21D04A"/>
  </w:style>
  <w:style w:type="paragraph" w:customStyle="1" w:styleId="3757986FAC6B4427B867EADA05673699">
    <w:name w:val="3757986FAC6B4427B867EADA05673699"/>
  </w:style>
  <w:style w:type="paragraph" w:customStyle="1" w:styleId="AA4EEFEA408B4238B261EAFA360A668C">
    <w:name w:val="AA4EEFEA408B4238B261EAFA360A668C"/>
  </w:style>
  <w:style w:type="paragraph" w:customStyle="1" w:styleId="608BEAFE182E48709892FE348BED402E">
    <w:name w:val="608BEAFE182E48709892FE348BED402E"/>
  </w:style>
  <w:style w:type="paragraph" w:customStyle="1" w:styleId="B5F3491C736E49248E17908CB25AC710">
    <w:name w:val="B5F3491C736E49248E17908CB25AC710"/>
  </w:style>
  <w:style w:type="paragraph" w:customStyle="1" w:styleId="B1D9B66316F44D7DB2B33FACBE3DBF74">
    <w:name w:val="B1D9B66316F44D7DB2B33FACBE3DBF74"/>
  </w:style>
  <w:style w:type="paragraph" w:customStyle="1" w:styleId="42BB760114BF461BBD70B7F85B73BF40">
    <w:name w:val="42BB760114BF461BBD70B7F85B73BF40"/>
  </w:style>
  <w:style w:type="paragraph" w:customStyle="1" w:styleId="2879DBA4A54F4C3593DBF66A183EA196">
    <w:name w:val="2879DBA4A54F4C3593DBF66A183EA196"/>
    <w:rsid w:val="00D77BE6"/>
  </w:style>
  <w:style w:type="paragraph" w:customStyle="1" w:styleId="1ABDAED5E7834BC0B10FB4B73F24D3C1">
    <w:name w:val="1ABDAED5E7834BC0B10FB4B73F24D3C1"/>
    <w:rsid w:val="00CF66B0"/>
  </w:style>
  <w:style w:type="paragraph" w:customStyle="1" w:styleId="B577C7370BA84A799CEC2AF5596B19F6">
    <w:name w:val="B577C7370BA84A799CEC2AF5596B19F6"/>
    <w:rsid w:val="00CF66B0"/>
  </w:style>
  <w:style w:type="paragraph" w:customStyle="1" w:styleId="012AF4E29CE54BC7A0A844DB20E61E10">
    <w:name w:val="012AF4E29CE54BC7A0A844DB20E61E10"/>
    <w:rsid w:val="00CF66B0"/>
  </w:style>
  <w:style w:type="paragraph" w:customStyle="1" w:styleId="BC8DC38CAB8644FDA0A20E86425C094B">
    <w:name w:val="BC8DC38CAB8644FDA0A20E86425C094B"/>
    <w:rsid w:val="00CF66B0"/>
  </w:style>
  <w:style w:type="paragraph" w:customStyle="1" w:styleId="59231C3ECBDB4B6C9EDB3FA9C241C812">
    <w:name w:val="59231C3ECBDB4B6C9EDB3FA9C241C812"/>
    <w:rsid w:val="00CF66B0"/>
  </w:style>
  <w:style w:type="paragraph" w:customStyle="1" w:styleId="5A091DE4D7664596A1463EE1290DC926">
    <w:name w:val="5A091DE4D7664596A1463EE1290DC926"/>
    <w:rsid w:val="00CF66B0"/>
  </w:style>
  <w:style w:type="paragraph" w:customStyle="1" w:styleId="8F85B2CCC40A4EEE9E32B3D197840563">
    <w:name w:val="8F85B2CCC40A4EEE9E32B3D197840563"/>
    <w:rsid w:val="00CF66B0"/>
  </w:style>
  <w:style w:type="paragraph" w:customStyle="1" w:styleId="60075510D2F44FFCBC3F8295A9DC5477">
    <w:name w:val="60075510D2F44FFCBC3F8295A9DC5477"/>
    <w:rsid w:val="00CF66B0"/>
  </w:style>
  <w:style w:type="paragraph" w:customStyle="1" w:styleId="52713D15D1C2476FBEAC4A4897A66C46">
    <w:name w:val="52713D15D1C2476FBEAC4A4897A66C46"/>
    <w:rsid w:val="00CF66B0"/>
  </w:style>
  <w:style w:type="paragraph" w:customStyle="1" w:styleId="4044861B2AE846CFA88CA38A9A740EA5">
    <w:name w:val="4044861B2AE846CFA88CA38A9A740EA5"/>
    <w:rsid w:val="00CF66B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Non-traditional_Resume_Template</Template>
  <TotalTime>1</TotalTime>
  <Pages>1</Pages>
  <Words>221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Missouri State University</Company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Meacham</dc:creator>
  <cp:keywords/>
  <dc:description/>
  <cp:lastModifiedBy>Meacham, Alex  J</cp:lastModifiedBy>
  <cp:revision>2</cp:revision>
  <cp:lastPrinted>2018-04-09T03:13:00Z</cp:lastPrinted>
  <dcterms:created xsi:type="dcterms:W3CDTF">2020-11-14T07:20:00Z</dcterms:created>
  <dcterms:modified xsi:type="dcterms:W3CDTF">2020-11-14T07:20:00Z</dcterms:modified>
</cp:coreProperties>
</file>